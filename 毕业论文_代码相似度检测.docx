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B9EA3" w14:textId="77777777" w:rsidR="00F823CA" w:rsidRDefault="00000000" w:rsidP="00E52901">
      <w:pPr>
        <w:pStyle w:val="aff5"/>
      </w:pPr>
      <w:r>
        <w:t>基于弱监督训练建模的本科代码相似度检测算法设计与实现</w:t>
      </w:r>
    </w:p>
    <w:p w14:paraId="7C319A18" w14:textId="77777777" w:rsidR="00F823CA" w:rsidRDefault="00F823CA"/>
    <w:p w14:paraId="15F1847B" w14:textId="77777777" w:rsidR="00F823CA" w:rsidRDefault="00F823CA"/>
    <w:p w14:paraId="6D741C9A" w14:textId="77777777" w:rsidR="00F823CA" w:rsidRDefault="00000000">
      <w:r>
        <w:t>随着程序设计课程规模不断扩大，教师在作业批改、实验评估和学术诚信管理方面面临越来越大的压力。传统人工检查方式效率较低，且存在一定主观性，难以满足大规模程序提交场景下的代码相似度分析需求。基于此，本文围绕本科毕业设计场景，设计并实现了一套基于弱监督训练建模的代码相似度检测方法。本文以</w:t>
      </w:r>
      <w:r>
        <w:t xml:space="preserve"> </w:t>
      </w:r>
      <w:proofErr w:type="spellStart"/>
      <w:r>
        <w:t>Zenodo</w:t>
      </w:r>
      <w:proofErr w:type="spellEnd"/>
      <w:r>
        <w:t xml:space="preserve"> </w:t>
      </w:r>
      <w:r>
        <w:t>平台公开的</w:t>
      </w:r>
      <w:r>
        <w:t xml:space="preserve"> DSA Dataset </w:t>
      </w:r>
      <w:r>
        <w:t>为实验数据来源，选取其中的</w:t>
      </w:r>
      <w:r>
        <w:t xml:space="preserve"> Java </w:t>
      </w:r>
      <w:r>
        <w:t>提交数据作为研究对象，结合本科生课程作业的代码特点，对代码预处理、特征工程、</w:t>
      </w:r>
      <w:proofErr w:type="gramStart"/>
      <w:r>
        <w:t>弱监督</w:t>
      </w:r>
      <w:proofErr w:type="gramEnd"/>
      <w:r>
        <w:t>标签构造、传统机器学习训练和结果分析进行了较为系统的设计与实现。</w:t>
      </w:r>
    </w:p>
    <w:p w14:paraId="1A7A2972" w14:textId="77777777" w:rsidR="00F823CA" w:rsidRDefault="00F823CA"/>
    <w:p w14:paraId="5B94CAA9" w14:textId="77777777" w:rsidR="00F823CA" w:rsidRDefault="00000000">
      <w:r>
        <w:t>在方法上，本文首先对</w:t>
      </w:r>
      <w:r>
        <w:t xml:space="preserve"> Java </w:t>
      </w:r>
      <w:r>
        <w:t>源代码进行注释移除、字符串与数字字面量归一化、空白规范化以及标识符归一化处理，以减少变量命名和字面常量对相似度判断的干扰。在此基础上，提取</w:t>
      </w:r>
      <w:r>
        <w:t xml:space="preserve"> Token Jaccard </w:t>
      </w:r>
      <w:r>
        <w:t>相似度、</w:t>
      </w:r>
      <w:r>
        <w:t xml:space="preserve">Token </w:t>
      </w:r>
      <w:r>
        <w:t>序列相似度、关键字余弦相似度、运算符余弦相似度、结构相似度以及长度、分支、循环、方法数量等差异特征。考虑到真实数据中缺少人工标注的相似代码对，本文采用</w:t>
      </w:r>
      <w:proofErr w:type="gramStart"/>
      <w:r>
        <w:t>弱监督</w:t>
      </w:r>
      <w:proofErr w:type="gramEnd"/>
      <w:r>
        <w:t>方式构造训练标签：先由规则基础相似度对代码对进行打分，再通过上下阈值自动生成正负样本，从而构建可训练的二分类数据集。随后，利用逻辑回归、随机森林等传统机器学习模型进行训练，并将模型输出概率作为最终代码相似度分数。</w:t>
      </w:r>
    </w:p>
    <w:p w14:paraId="762FA3D6" w14:textId="77777777" w:rsidR="00F823CA" w:rsidRDefault="00F823CA"/>
    <w:p w14:paraId="1CAD3EE8" w14:textId="77777777" w:rsidR="00F823CA" w:rsidRDefault="00000000">
      <w:r>
        <w:t>在实验部分，本文完成了规则基线、逻辑回归、随机森林对比实验，并进一步补充了</w:t>
      </w:r>
      <w:proofErr w:type="gramStart"/>
      <w:r>
        <w:t>跨用户</w:t>
      </w:r>
      <w:proofErr w:type="gramEnd"/>
      <w:r>
        <w:t>过滤实验、特征消融实验、按题目划分的严格泛化实验以及人工辅助复核分析。实验结果表明，所设计的方法能够较好识别同题场景下的高相似代码对，并在</w:t>
      </w:r>
      <w:proofErr w:type="gramStart"/>
      <w:r>
        <w:t>跨用户</w:t>
      </w:r>
      <w:proofErr w:type="gramEnd"/>
      <w:r>
        <w:t>条件下保持相对稳定的表现。人工复核结果从侧面支持了高相似输出结果的合理性。本文实现的系统同时提供数据概况分析、模型训练、批量预测、对比实验、人工复核抽样与统计分析等功能，可为本科程序设计课程中的</w:t>
      </w:r>
      <w:proofErr w:type="gramStart"/>
      <w:r>
        <w:t>代码查重与</w:t>
      </w:r>
      <w:proofErr w:type="gramEnd"/>
      <w:r>
        <w:t>相似性分析提供一定参考。</w:t>
      </w:r>
    </w:p>
    <w:p w14:paraId="3D530EFE" w14:textId="77777777" w:rsidR="00F823CA" w:rsidRDefault="00F823CA"/>
    <w:p w14:paraId="3672EF68" w14:textId="77777777" w:rsidR="00F823CA" w:rsidRDefault="00000000">
      <w:r>
        <w:t>关键词：代码相似度检测；弱监督学习；特征工程；机器学习；程序查重；</w:t>
      </w:r>
      <w:r>
        <w:t>Java</w:t>
      </w:r>
    </w:p>
    <w:p w14:paraId="7257270B" w14:textId="77777777" w:rsidR="00F823CA" w:rsidRDefault="00F823CA"/>
    <w:p w14:paraId="1481CF07" w14:textId="77777777" w:rsidR="00F823CA" w:rsidRDefault="00F823CA"/>
    <w:p w14:paraId="52F00719" w14:textId="77777777" w:rsidR="00F823CA" w:rsidRDefault="00000000">
      <w:pPr>
        <w:pStyle w:val="aff7"/>
      </w:pPr>
      <w:r>
        <w:t>Design and Implementation of Undergraduate Code Similarity Detection Based on Weakly Supervised Training</w:t>
      </w:r>
    </w:p>
    <w:p w14:paraId="5D4D35D4" w14:textId="77777777" w:rsidR="00F823CA" w:rsidRDefault="00F823CA"/>
    <w:p w14:paraId="7616E77F" w14:textId="77777777" w:rsidR="00F823CA" w:rsidRDefault="00000000">
      <w:r>
        <w:t xml:space="preserve">With the increasing scale of programming courses, instructors face growing pressure in assignment grading, lab evaluation, and academic integrity management. Manual inspection is relatively inefficient and subjective, making it difficult to analyze code similarity in large-scale programming submission scenarios. Therefore, this thesis designs and implements a weakly supervised training-based code similarity detection method for undergraduate graduation projects. The study uses the Java subset of the publicly available DSA Dataset </w:t>
      </w:r>
      <w:r>
        <w:lastRenderedPageBreak/>
        <w:t xml:space="preserve">from </w:t>
      </w:r>
      <w:proofErr w:type="spellStart"/>
      <w:r>
        <w:t>Zenodo</w:t>
      </w:r>
      <w:proofErr w:type="spellEnd"/>
      <w:r>
        <w:t xml:space="preserve"> as the experimental data source, and investigates code preprocessing, feature engineering, weakly supervised label construction, traditional machine learning training, and result analysis in a relatively systematic manner.</w:t>
      </w:r>
    </w:p>
    <w:p w14:paraId="67BBD909" w14:textId="77777777" w:rsidR="00F823CA" w:rsidRDefault="00F823CA"/>
    <w:p w14:paraId="2C822FAC" w14:textId="77777777" w:rsidR="00F823CA" w:rsidRDefault="00000000">
      <w:r>
        <w:t xml:space="preserve">The proposed method first preprocesses Java source code through comment removal, normalization of string and numeric literals, whitespace normalization, and identifier normalization, </w:t>
      </w:r>
      <w:proofErr w:type="gramStart"/>
      <w:r>
        <w:t>so as to</w:t>
      </w:r>
      <w:proofErr w:type="gramEnd"/>
      <w:r>
        <w:t xml:space="preserve"> reduce the influence of variable naming and constants on similarity judgment. Based on the normalized representation, multiple features are extracted, including Token Jaccard similarity, Token sequence similarity, keyword cosine similarity, operator cosine similarity, structural similarity, and differences in length, branches, loops, and method counts. Since the dataset does not provide manually labeled similar code pairs, this thesis constructs weakly supervised labels by first computing rule-based base similarity scores and then generating positive and negative samples using upper and lower thresholds. These labeled code pairs are subsequently used to train traditional machine learning models such as logistic regression and random forest, and the predicted probability is used as the final similarity score.</w:t>
      </w:r>
    </w:p>
    <w:p w14:paraId="196BA790" w14:textId="77777777" w:rsidR="00F823CA" w:rsidRDefault="00F823CA"/>
    <w:p w14:paraId="5207FD21" w14:textId="77777777" w:rsidR="00F823CA" w:rsidRDefault="00000000">
      <w:r>
        <w:t>Experiments include rule-based baseline comparison, logistic regression and random forest model comparison, cross-user filtering experiments, feature ablation studies, stricter generalization evaluation with question-level train-test split, and AI-assisted manual review of high-similarity samples. The results indicate that the proposed method can identify highly similar code pairs within the same programming task and maintain relatively stable performance under cross-user conditions. The manual review further supports the rationality of the high-similarity outputs. The implemented system provides functions for dataset inspection, model training, batch prediction, comparison experiments, manual review sampling, and statistical analysis, offering practical support for plagiarism detection and similarity analysis in undergraduate programming education.</w:t>
      </w:r>
    </w:p>
    <w:p w14:paraId="1786AF36" w14:textId="77777777" w:rsidR="00F823CA" w:rsidRDefault="00F823CA"/>
    <w:p w14:paraId="24FC6464" w14:textId="77777777" w:rsidR="00F823CA" w:rsidRDefault="00000000">
      <w:r>
        <w:t>Keywords: code similarity detection; weak supervision; feature engineering; machine learning; plagiarism detection; Java</w:t>
      </w:r>
    </w:p>
    <w:p w14:paraId="01A40588" w14:textId="77777777" w:rsidR="00F823CA" w:rsidRDefault="00F823CA"/>
    <w:p w14:paraId="0C74E489" w14:textId="77777777" w:rsidR="00F823CA" w:rsidRDefault="00000000">
      <w:r>
        <w:br w:type="page"/>
      </w:r>
    </w:p>
    <w:p w14:paraId="7B702319" w14:textId="77777777" w:rsidR="00F823CA" w:rsidRDefault="00000000">
      <w:pPr>
        <w:pStyle w:val="aff6"/>
        <w:rPr>
          <w:rFonts w:hint="eastAsia"/>
        </w:rPr>
      </w:pPr>
      <w:bookmarkStart w:id="0" w:name="_Toc227685401"/>
      <w:r>
        <w:lastRenderedPageBreak/>
        <w:t>目录</w:t>
      </w:r>
      <w:bookmarkEnd w:id="0"/>
    </w:p>
    <w:p w14:paraId="4F810BB2" w14:textId="77FC8EA0" w:rsidR="00E52901" w:rsidRDefault="00000000">
      <w:pPr>
        <w:pStyle w:val="TOC1"/>
        <w:tabs>
          <w:tab w:val="right" w:leader="dot" w:pos="9061"/>
        </w:tabs>
        <w:rPr>
          <w:rFonts w:eastAsiaTheme="minorEastAsia" w:hAnsiTheme="minorHAnsi" w:cstheme="minorBidi" w:hint="eastAsia"/>
          <w:b w:val="0"/>
          <w:bCs w:val="0"/>
          <w:noProof/>
          <w:kern w:val="2"/>
          <w:sz w:val="22"/>
          <w14:ligatures w14:val="standardContextual"/>
        </w:rPr>
      </w:pPr>
      <w:r>
        <w:fldChar w:fldCharType="begin"/>
      </w:r>
      <w:r>
        <w:instrText>TOC \o "1-3" \h \z \u</w:instrText>
      </w:r>
      <w:r>
        <w:fldChar w:fldCharType="separate"/>
      </w:r>
      <w:hyperlink w:anchor="_Toc227685401" w:history="1">
        <w:r w:rsidR="00E52901" w:rsidRPr="005160B5">
          <w:rPr>
            <w:rStyle w:val="aff2"/>
            <w:rFonts w:hint="eastAsia"/>
            <w:noProof/>
          </w:rPr>
          <w:t>目录</w:t>
        </w:r>
        <w:r w:rsidR="00E52901">
          <w:rPr>
            <w:rFonts w:hint="eastAsia"/>
            <w:noProof/>
            <w:webHidden/>
          </w:rPr>
          <w:tab/>
        </w:r>
        <w:r w:rsidR="00E52901">
          <w:rPr>
            <w:rFonts w:hint="eastAsia"/>
            <w:noProof/>
            <w:webHidden/>
          </w:rPr>
          <w:fldChar w:fldCharType="begin"/>
        </w:r>
        <w:r w:rsidR="00E52901">
          <w:rPr>
            <w:rFonts w:hint="eastAsia"/>
            <w:noProof/>
            <w:webHidden/>
          </w:rPr>
          <w:instrText xml:space="preserve"> </w:instrText>
        </w:r>
        <w:r w:rsidR="00E52901">
          <w:rPr>
            <w:noProof/>
            <w:webHidden/>
          </w:rPr>
          <w:instrText>PAGEREF _Toc227685401 \h</w:instrText>
        </w:r>
        <w:r w:rsidR="00E52901">
          <w:rPr>
            <w:rFonts w:hint="eastAsia"/>
            <w:noProof/>
            <w:webHidden/>
          </w:rPr>
          <w:instrText xml:space="preserve"> </w:instrText>
        </w:r>
        <w:r w:rsidR="00E52901">
          <w:rPr>
            <w:rFonts w:hint="eastAsia"/>
            <w:noProof/>
            <w:webHidden/>
          </w:rPr>
        </w:r>
        <w:r w:rsidR="00E52901">
          <w:rPr>
            <w:rFonts w:hint="eastAsia"/>
            <w:noProof/>
            <w:webHidden/>
          </w:rPr>
          <w:fldChar w:fldCharType="separate"/>
        </w:r>
        <w:r w:rsidR="00E52901">
          <w:rPr>
            <w:noProof/>
            <w:webHidden/>
          </w:rPr>
          <w:t>3</w:t>
        </w:r>
        <w:r w:rsidR="00E52901">
          <w:rPr>
            <w:rFonts w:hint="eastAsia"/>
            <w:noProof/>
            <w:webHidden/>
          </w:rPr>
          <w:fldChar w:fldCharType="end"/>
        </w:r>
      </w:hyperlink>
    </w:p>
    <w:p w14:paraId="24AA89A0" w14:textId="0D813DD3" w:rsidR="00E52901" w:rsidRDefault="00E52901">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685402" w:history="1">
        <w:r w:rsidRPr="005160B5">
          <w:rPr>
            <w:rStyle w:val="aff2"/>
            <w:rFonts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D6E906C" w14:textId="1746823D" w:rsidR="00E52901" w:rsidRDefault="00E52901">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685403" w:history="1">
        <w:r w:rsidRPr="005160B5">
          <w:rPr>
            <w:rStyle w:val="aff2"/>
            <w:rFonts w:hint="eastAsia"/>
            <w:noProof/>
          </w:rPr>
          <w:t>（一）</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A75C25" w14:textId="04513500" w:rsidR="00E52901" w:rsidRDefault="00E52901">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685404" w:history="1">
        <w:r w:rsidRPr="005160B5">
          <w:rPr>
            <w:rStyle w:val="aff2"/>
            <w:rFonts w:hint="eastAsia"/>
            <w:noProof/>
          </w:rPr>
          <w:t>（二）</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1.2 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086DA46" w14:textId="340C5FAD" w:rsidR="00E52901" w:rsidRDefault="00E52901">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685405" w:history="1">
        <w:r w:rsidRPr="005160B5">
          <w:rPr>
            <w:rStyle w:val="aff2"/>
            <w:rFonts w:hint="eastAsia"/>
            <w:noProof/>
          </w:rPr>
          <w:t>（三）</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0707950" w14:textId="16F13F5A" w:rsidR="00E52901" w:rsidRDefault="00E52901">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685406" w:history="1">
        <w:r w:rsidRPr="005160B5">
          <w:rPr>
            <w:rStyle w:val="aff2"/>
            <w:rFonts w:hint="eastAsia"/>
            <w:noProof/>
          </w:rPr>
          <w:t>（四）</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1.4 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5EAA94A" w14:textId="75A47C2A" w:rsidR="00E52901" w:rsidRDefault="00E52901">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685407" w:history="1">
        <w:r w:rsidRPr="005160B5">
          <w:rPr>
            <w:rStyle w:val="aff2"/>
            <w:rFonts w:hint="eastAsia"/>
            <w:noProof/>
          </w:rPr>
          <w:t>（五）</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1.5 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66D2A56" w14:textId="1D5C196A" w:rsidR="00E52901" w:rsidRDefault="00E52901">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685408" w:history="1">
        <w:r w:rsidRPr="005160B5">
          <w:rPr>
            <w:rStyle w:val="aff2"/>
            <w:rFonts w:hint="eastAsia"/>
            <w:noProof/>
          </w:rPr>
          <w:t>二、相关技术与理论基础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4FE16C3" w14:textId="6A14C210" w:rsidR="00E52901" w:rsidRDefault="00E52901">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685409" w:history="1">
        <w:r w:rsidRPr="005160B5">
          <w:rPr>
            <w:rStyle w:val="aff2"/>
            <w:rFonts w:hint="eastAsia"/>
            <w:noProof/>
          </w:rPr>
          <w:t>（六）</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2.1 代码相似度检测概述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2BBF170" w14:textId="136415BC" w:rsidR="00E52901" w:rsidRDefault="00E52901">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685410" w:history="1">
        <w:r w:rsidRPr="005160B5">
          <w:rPr>
            <w:rStyle w:val="aff2"/>
            <w:rFonts w:hint="eastAsia"/>
            <w:noProof/>
          </w:rPr>
          <w:t>（七）</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2.2 弱监督学习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F2A0AD0" w14:textId="51080B0D" w:rsidR="00E52901" w:rsidRDefault="00E52901">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685411" w:history="1">
        <w:r w:rsidRPr="005160B5">
          <w:rPr>
            <w:rStyle w:val="aff2"/>
            <w:rFonts w:hint="eastAsia"/>
            <w:noProof/>
          </w:rPr>
          <w:t>（八）</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2.3 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AED9F16" w14:textId="6725E5D7" w:rsidR="00E52901" w:rsidRDefault="00E52901">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685412" w:history="1">
        <w:r w:rsidRPr="005160B5">
          <w:rPr>
            <w:rStyle w:val="aff2"/>
            <w:rFonts w:hint="eastAsia"/>
            <w:noProof/>
          </w:rPr>
          <w:t>（九）</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2.4 常用评价指标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FCDA71" w14:textId="027CAF51" w:rsidR="00E52901" w:rsidRDefault="00E52901">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685413" w:history="1">
        <w:r w:rsidRPr="005160B5">
          <w:rPr>
            <w:rStyle w:val="aff2"/>
            <w:rFonts w:hint="eastAsia"/>
            <w:noProof/>
          </w:rPr>
          <w:t>三、系统设计与算法实现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7551DE2" w14:textId="32C44F1B" w:rsidR="00E52901" w:rsidRDefault="00E52901">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685414" w:history="1">
        <w:r w:rsidRPr="005160B5">
          <w:rPr>
            <w:rStyle w:val="aff2"/>
            <w:rFonts w:hint="eastAsia"/>
            <w:noProof/>
          </w:rPr>
          <w:t>（十）</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3.1 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683241" w14:textId="2B7CA7DE" w:rsidR="00E52901" w:rsidRDefault="00E52901">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685415" w:history="1">
        <w:r w:rsidRPr="005160B5">
          <w:rPr>
            <w:rStyle w:val="aff2"/>
            <w:rFonts w:hint="eastAsia"/>
            <w:noProof/>
          </w:rPr>
          <w:t>（十一）</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3.2 数据集与数据处理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35CC892" w14:textId="188B8181" w:rsidR="00E52901" w:rsidRDefault="00E52901">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685416" w:history="1">
        <w:r w:rsidRPr="005160B5">
          <w:rPr>
            <w:rStyle w:val="aff2"/>
            <w:rFonts w:hint="eastAsia"/>
            <w:noProof/>
          </w:rPr>
          <w:t>（十二）</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3.3 代码预处理设计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9876488" w14:textId="39BAABE4" w:rsidR="00E52901" w:rsidRDefault="00E52901">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685417" w:history="1">
        <w:r w:rsidRPr="005160B5">
          <w:rPr>
            <w:rStyle w:val="aff2"/>
            <w:rFonts w:hint="eastAsia"/>
            <w:noProof/>
          </w:rPr>
          <w:t>（十三）</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3.4 特征工程设计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A286091" w14:textId="2CB69EE9" w:rsidR="00E52901" w:rsidRDefault="00E52901">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685418" w:history="1">
        <w:r w:rsidRPr="005160B5">
          <w:rPr>
            <w:rStyle w:val="aff2"/>
            <w:rFonts w:hint="eastAsia"/>
            <w:noProof/>
          </w:rPr>
          <w:t>（十四）</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3.5 弱监督标签构造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A0D6620" w14:textId="5EE7F344" w:rsidR="00E52901" w:rsidRDefault="00E52901">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685419" w:history="1">
        <w:r w:rsidRPr="005160B5">
          <w:rPr>
            <w:rStyle w:val="aff2"/>
            <w:rFonts w:hint="eastAsia"/>
            <w:noProof/>
          </w:rPr>
          <w:t>（十五）</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3.6 模型训练与预测流程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F13D675" w14:textId="6F69BD2E" w:rsidR="00E52901" w:rsidRDefault="00E52901">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685420" w:history="1">
        <w:r w:rsidRPr="005160B5">
          <w:rPr>
            <w:rStyle w:val="aff2"/>
            <w:rFonts w:hint="eastAsia"/>
            <w:noProof/>
          </w:rPr>
          <w:t>四、实验设计与结果分析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7171182" w14:textId="713DADDC" w:rsidR="00E52901" w:rsidRDefault="00E52901">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685421" w:history="1">
        <w:r w:rsidRPr="005160B5">
          <w:rPr>
            <w:rStyle w:val="aff2"/>
            <w:rFonts w:hint="eastAsia"/>
            <w:noProof/>
          </w:rPr>
          <w:t>（十六）</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4.1 实验环境与配置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B077B40" w14:textId="4E2E5ED3" w:rsidR="00E52901" w:rsidRDefault="00E52901">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685422" w:history="1">
        <w:r w:rsidRPr="005160B5">
          <w:rPr>
            <w:rStyle w:val="aff2"/>
            <w:rFonts w:hint="eastAsia"/>
            <w:noProof/>
          </w:rPr>
          <w:t>（十七）</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4.2 数据集统计分析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910039D" w14:textId="531342E3" w:rsidR="00E52901" w:rsidRDefault="00E52901">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685423" w:history="1">
        <w:r w:rsidRPr="005160B5">
          <w:rPr>
            <w:rStyle w:val="aff2"/>
            <w:rFonts w:hint="eastAsia"/>
            <w:noProof/>
          </w:rPr>
          <w:t>（十八）</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4.3 模型对比实验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667952C" w14:textId="1EF1E543" w:rsidR="00E52901" w:rsidRDefault="00E52901">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685424" w:history="1">
        <w:r w:rsidRPr="005160B5">
          <w:rPr>
            <w:rStyle w:val="aff2"/>
            <w:rFonts w:hint="eastAsia"/>
            <w:noProof/>
          </w:rPr>
          <w:t>（十九）</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4.4 特征消融实验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ED28B7B" w14:textId="1166237C" w:rsidR="00E52901" w:rsidRDefault="00E52901">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685425" w:history="1">
        <w:r w:rsidRPr="005160B5">
          <w:rPr>
            <w:rStyle w:val="aff2"/>
            <w:rFonts w:hint="eastAsia"/>
            <w:noProof/>
          </w:rPr>
          <w:t>（二十）</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4.5 更严格的按题目划分泛化实验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E3DC6FF" w14:textId="4BC5C05B" w:rsidR="00E52901" w:rsidRDefault="00E52901">
      <w:pPr>
        <w:pStyle w:val="TOC1"/>
        <w:tabs>
          <w:tab w:val="left" w:pos="1440"/>
          <w:tab w:val="right" w:leader="dot" w:pos="9061"/>
        </w:tabs>
        <w:rPr>
          <w:rFonts w:eastAsiaTheme="minorEastAsia" w:hAnsiTheme="minorHAnsi" w:cstheme="minorBidi" w:hint="eastAsia"/>
          <w:b w:val="0"/>
          <w:bCs w:val="0"/>
          <w:noProof/>
          <w:kern w:val="2"/>
          <w:sz w:val="22"/>
          <w14:ligatures w14:val="standardContextual"/>
        </w:rPr>
      </w:pPr>
      <w:hyperlink w:anchor="_Toc227685426" w:history="1">
        <w:r w:rsidRPr="005160B5">
          <w:rPr>
            <w:rStyle w:val="aff2"/>
            <w:rFonts w:hint="eastAsia"/>
            <w:noProof/>
          </w:rPr>
          <w:t>（二十一）</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4.6 人工辅助复核分析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3081242" w14:textId="1EDB397F" w:rsidR="00E52901" w:rsidRDefault="00E52901">
      <w:pPr>
        <w:pStyle w:val="TOC1"/>
        <w:tabs>
          <w:tab w:val="left" w:pos="1440"/>
          <w:tab w:val="right" w:leader="dot" w:pos="9061"/>
        </w:tabs>
        <w:rPr>
          <w:rFonts w:eastAsiaTheme="minorEastAsia" w:hAnsiTheme="minorHAnsi" w:cstheme="minorBidi" w:hint="eastAsia"/>
          <w:b w:val="0"/>
          <w:bCs w:val="0"/>
          <w:noProof/>
          <w:kern w:val="2"/>
          <w:sz w:val="22"/>
          <w14:ligatures w14:val="standardContextual"/>
        </w:rPr>
      </w:pPr>
      <w:hyperlink w:anchor="_Toc227685427" w:history="1">
        <w:r w:rsidRPr="005160B5">
          <w:rPr>
            <w:rStyle w:val="aff2"/>
            <w:rFonts w:hint="eastAsia"/>
            <w:noProof/>
          </w:rPr>
          <w:t>（二十二）</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4.7 结果分析与讨论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7B13DD9" w14:textId="48B5A546" w:rsidR="00E52901" w:rsidRDefault="00E52901">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685428" w:history="1">
        <w:r w:rsidRPr="005160B5">
          <w:rPr>
            <w:rStyle w:val="aff2"/>
            <w:rFonts w:hint="eastAsia"/>
            <w:noProof/>
          </w:rPr>
          <w:t>五、总结与展望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59E9FCC" w14:textId="335BEE3A" w:rsidR="00E52901" w:rsidRDefault="00E52901">
      <w:pPr>
        <w:pStyle w:val="TOC1"/>
        <w:tabs>
          <w:tab w:val="left" w:pos="1440"/>
          <w:tab w:val="right" w:leader="dot" w:pos="9061"/>
        </w:tabs>
        <w:rPr>
          <w:rFonts w:eastAsiaTheme="minorEastAsia" w:hAnsiTheme="minorHAnsi" w:cstheme="minorBidi" w:hint="eastAsia"/>
          <w:b w:val="0"/>
          <w:bCs w:val="0"/>
          <w:noProof/>
          <w:kern w:val="2"/>
          <w:sz w:val="22"/>
          <w14:ligatures w14:val="standardContextual"/>
        </w:rPr>
      </w:pPr>
      <w:hyperlink w:anchor="_Toc227685429" w:history="1">
        <w:r w:rsidRPr="005160B5">
          <w:rPr>
            <w:rStyle w:val="aff2"/>
            <w:rFonts w:hint="eastAsia"/>
            <w:noProof/>
          </w:rPr>
          <w:t>（二十三）</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5.1 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653983" w14:textId="656BDE75" w:rsidR="00E52901" w:rsidRDefault="00E52901">
      <w:pPr>
        <w:pStyle w:val="TOC1"/>
        <w:tabs>
          <w:tab w:val="left" w:pos="1440"/>
          <w:tab w:val="right" w:leader="dot" w:pos="9061"/>
        </w:tabs>
        <w:rPr>
          <w:rFonts w:eastAsiaTheme="minorEastAsia" w:hAnsiTheme="minorHAnsi" w:cstheme="minorBidi" w:hint="eastAsia"/>
          <w:b w:val="0"/>
          <w:bCs w:val="0"/>
          <w:noProof/>
          <w:kern w:val="2"/>
          <w:sz w:val="22"/>
          <w14:ligatures w14:val="standardContextual"/>
        </w:rPr>
      </w:pPr>
      <w:hyperlink w:anchor="_Toc227685430" w:history="1">
        <w:r w:rsidRPr="005160B5">
          <w:rPr>
            <w:rStyle w:val="aff2"/>
            <w:rFonts w:hint="eastAsia"/>
            <w:noProof/>
          </w:rPr>
          <w:t>（二十四）</w:t>
        </w:r>
        <w:r>
          <w:rPr>
            <w:rFonts w:eastAsiaTheme="minorEastAsia" w:hAnsiTheme="minorHAnsi" w:cstheme="minorBidi" w:hint="eastAsia"/>
            <w:b w:val="0"/>
            <w:bCs w:val="0"/>
            <w:noProof/>
            <w:kern w:val="2"/>
            <w:sz w:val="22"/>
            <w14:ligatures w14:val="standardContextual"/>
          </w:rPr>
          <w:tab/>
        </w:r>
        <w:r w:rsidRPr="005160B5">
          <w:rPr>
            <w:rStyle w:val="aff2"/>
            <w:rFonts w:hint="eastAsia"/>
            <w:noProof/>
          </w:rPr>
          <w:t>5.2 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35C3FB7" w14:textId="6046929E" w:rsidR="00E52901" w:rsidRDefault="00E52901">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685431" w:history="1">
        <w:r w:rsidRPr="005160B5">
          <w:rPr>
            <w:rStyle w:val="aff2"/>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_Toc227685431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7FF7ECB" w14:textId="15052354" w:rsidR="00F823CA" w:rsidRDefault="00000000">
      <w:r>
        <w:fldChar w:fldCharType="end"/>
      </w:r>
    </w:p>
    <w:p w14:paraId="3FAFE1A0" w14:textId="77777777" w:rsidR="00F823CA" w:rsidRDefault="00000000">
      <w:r>
        <w:br w:type="page"/>
      </w:r>
    </w:p>
    <w:p w14:paraId="596F9396" w14:textId="77777777" w:rsidR="00F823CA" w:rsidRDefault="00000000">
      <w:pPr>
        <w:pStyle w:val="aff6"/>
        <w:rPr>
          <w:rFonts w:hint="eastAsia"/>
        </w:rPr>
      </w:pPr>
      <w:bookmarkStart w:id="1" w:name="_Toc227685402"/>
      <w:r>
        <w:lastRenderedPageBreak/>
        <w:t>一、绪论</w:t>
      </w:r>
      <w:bookmarkEnd w:id="1"/>
    </w:p>
    <w:p w14:paraId="287DC0E1" w14:textId="77777777" w:rsidR="00F823CA" w:rsidRDefault="00F823CA">
      <w:pPr>
        <w:pStyle w:val="ab"/>
      </w:pPr>
    </w:p>
    <w:p w14:paraId="7B5D33FA" w14:textId="77777777" w:rsidR="00F823CA" w:rsidRDefault="00000000">
      <w:pPr>
        <w:pStyle w:val="a"/>
        <w:rPr>
          <w:rFonts w:hint="eastAsia"/>
        </w:rPr>
      </w:pPr>
      <w:bookmarkStart w:id="2" w:name="_Toc227685403"/>
      <w:r>
        <w:t xml:space="preserve">1.1 </w:t>
      </w:r>
      <w:r>
        <w:t>研究背景</w:t>
      </w:r>
      <w:bookmarkEnd w:id="2"/>
    </w:p>
    <w:p w14:paraId="419FFF85" w14:textId="77777777" w:rsidR="00F823CA" w:rsidRDefault="00F823CA">
      <w:pPr>
        <w:pStyle w:val="ab"/>
      </w:pPr>
    </w:p>
    <w:p w14:paraId="321A7B57" w14:textId="77777777" w:rsidR="00F823CA" w:rsidRDefault="00000000">
      <w:r>
        <w:t>在高校程序设计课程教学中，学生通常需要完成大量编程练习、实验作业和课程项目。随着在线评测平台和教学平台的普及，教师可以在短时间内收集到大量程序提交记录，这为自动化教学分析提供了条件，同时也带来了新的挑战。一方面，教师希望快速发现学生代码中的共性问题、判断学习效果；另一方面，也需要识别可能存在的代码抄袭、过度借鉴和高相似实现，以维护课程评价的公平性。因此，设计一套适用于程序设计教学场景的代码相似度检测方法具有较强的现实意义。</w:t>
      </w:r>
    </w:p>
    <w:p w14:paraId="3CFA9345" w14:textId="77777777" w:rsidR="00F823CA" w:rsidRDefault="00F823CA">
      <w:pPr>
        <w:pStyle w:val="ab"/>
      </w:pPr>
    </w:p>
    <w:p w14:paraId="73F08FA9" w14:textId="77777777" w:rsidR="00F823CA" w:rsidRDefault="00000000">
      <w:r>
        <w:t>传统文本相似度方法主要面向自然语言文本，直接应用于代码场景时存在明显局限。程序代码具有语法结构、控制流程和变量命名等独特特征，同一算法可以通过不同变量名、不同格式甚至不同语句组织方式实现，而表面文本差异并不一定意味着语义差异。反之，某些模板化代码即使文本相似，也未必构成需要重点关注的问题。因此，代码相似度检测不能只依赖简单字符串匹配，而应结合代码的词法信息、结构信息和行为特征进行综合分析。</w:t>
      </w:r>
    </w:p>
    <w:p w14:paraId="6EC43F2D" w14:textId="77777777" w:rsidR="00F823CA" w:rsidRDefault="00F823CA">
      <w:pPr>
        <w:pStyle w:val="ab"/>
      </w:pPr>
    </w:p>
    <w:p w14:paraId="79B89A0E" w14:textId="77777777" w:rsidR="00F823CA" w:rsidRDefault="00000000">
      <w:r>
        <w:t>从实际教学数据来看，本科阶段程序作业通常围绕某一题目展开，学生代码往往具有相近的输入输出方式和目标算法，这使得</w:t>
      </w:r>
      <w:r>
        <w:t>“</w:t>
      </w:r>
      <w:r>
        <w:t>同题内部高相似代码检测</w:t>
      </w:r>
      <w:r>
        <w:t>”</w:t>
      </w:r>
      <w:r>
        <w:t>成为一个更贴近教学实际的研究方向。特别是在数据集中缺少人工标注相似代码对的情况下，如何通过自动构造训练样本并建立可解释、可复现的检测模型，是一个兼具研究价值和工程可行性的课题。</w:t>
      </w:r>
    </w:p>
    <w:p w14:paraId="39FAFCE7" w14:textId="77777777" w:rsidR="00F823CA" w:rsidRDefault="00F823CA">
      <w:pPr>
        <w:pStyle w:val="ab"/>
      </w:pPr>
    </w:p>
    <w:p w14:paraId="6CC50075" w14:textId="77777777" w:rsidR="00F823CA" w:rsidRDefault="00000000">
      <w:pPr>
        <w:pStyle w:val="a"/>
        <w:rPr>
          <w:rFonts w:hint="eastAsia"/>
        </w:rPr>
      </w:pPr>
      <w:bookmarkStart w:id="3" w:name="_Toc227685404"/>
      <w:r>
        <w:t xml:space="preserve">1.2 </w:t>
      </w:r>
      <w:r>
        <w:t>研究目的与意义</w:t>
      </w:r>
      <w:bookmarkEnd w:id="3"/>
    </w:p>
    <w:p w14:paraId="5CAF80D6" w14:textId="77777777" w:rsidR="00F823CA" w:rsidRDefault="00F823CA">
      <w:pPr>
        <w:pStyle w:val="ab"/>
      </w:pPr>
    </w:p>
    <w:p w14:paraId="53EE8727" w14:textId="77777777" w:rsidR="00F823CA" w:rsidRDefault="00000000">
      <w:r>
        <w:t>本文的研究目标是面向本科程序设计课程场景，设计并实现一套基于弱监督训练建模的代码相似度检测系统。该系统既需要能够在真实数据集上运行，输出高相似代码对及相关统计结果，又需要具备较好的可解释性与实现可行性，以满足本科毕业设计对</w:t>
      </w:r>
      <w:r>
        <w:t>“</w:t>
      </w:r>
      <w:r>
        <w:t>算法设计、系统实现、实验验证</w:t>
      </w:r>
      <w:r>
        <w:t>”</w:t>
      </w:r>
      <w:r>
        <w:t>三方面的基本要求。</w:t>
      </w:r>
    </w:p>
    <w:p w14:paraId="00C3D537" w14:textId="77777777" w:rsidR="00F823CA" w:rsidRDefault="00F823CA">
      <w:pPr>
        <w:pStyle w:val="ab"/>
      </w:pPr>
    </w:p>
    <w:p w14:paraId="73D73DA0" w14:textId="77777777" w:rsidR="00F823CA" w:rsidRDefault="00000000">
      <w:r>
        <w:t>本文的研究意义主要体现在以下几个方面。</w:t>
      </w:r>
    </w:p>
    <w:p w14:paraId="23640822" w14:textId="77777777" w:rsidR="00F823CA" w:rsidRDefault="00F823CA">
      <w:pPr>
        <w:pStyle w:val="ab"/>
      </w:pPr>
    </w:p>
    <w:p w14:paraId="4F98B9AC" w14:textId="77777777" w:rsidR="00F823CA" w:rsidRDefault="00000000">
      <w:r>
        <w:t>第一，在教学应用层面，本文提出的方法能够辅助教师从大量程序提交中快速发现高度相似的代码实现，提升课程管理和学术诚信分析效率。</w:t>
      </w:r>
    </w:p>
    <w:p w14:paraId="3117D39A" w14:textId="77777777" w:rsidR="00F823CA" w:rsidRDefault="00F823CA">
      <w:pPr>
        <w:pStyle w:val="ab"/>
      </w:pPr>
    </w:p>
    <w:p w14:paraId="7A1D85CC" w14:textId="77777777" w:rsidR="00F823CA" w:rsidRDefault="00000000">
      <w:r>
        <w:t>第二，在算法设计层面，本文并未直接采用复杂的深度学习模型，而是结合代码预处理、规则相似度、</w:t>
      </w:r>
      <w:proofErr w:type="gramStart"/>
      <w:r>
        <w:t>弱监督</w:t>
      </w:r>
      <w:proofErr w:type="gramEnd"/>
      <w:r>
        <w:t>标签构造和传统机器学习训练，形成了一条更加适合本科阶段实现与论证的技术路线。</w:t>
      </w:r>
    </w:p>
    <w:p w14:paraId="59A2CE8E" w14:textId="77777777" w:rsidR="00F823CA" w:rsidRDefault="00F823CA">
      <w:pPr>
        <w:pStyle w:val="ab"/>
      </w:pPr>
    </w:p>
    <w:p w14:paraId="55DB09B5" w14:textId="77777777" w:rsidR="00F823CA" w:rsidRDefault="00000000">
      <w:r>
        <w:t>第三，在实验研究层面，本文基于公开数据集构建了完整的实验流程，并通过对比实验、消融实验、</w:t>
      </w:r>
      <w:proofErr w:type="gramStart"/>
      <w:r>
        <w:t>跨用户</w:t>
      </w:r>
      <w:proofErr w:type="gramEnd"/>
      <w:r>
        <w:t>实验和人工复核分析，较系统地评估了方法的有效性。</w:t>
      </w:r>
    </w:p>
    <w:p w14:paraId="4F1042B7" w14:textId="77777777" w:rsidR="00F823CA" w:rsidRDefault="00F823CA">
      <w:pPr>
        <w:pStyle w:val="ab"/>
      </w:pPr>
    </w:p>
    <w:p w14:paraId="3DDC37C7" w14:textId="77777777" w:rsidR="00F823CA" w:rsidRDefault="00000000">
      <w:pPr>
        <w:pStyle w:val="a"/>
        <w:rPr>
          <w:rFonts w:hint="eastAsia"/>
        </w:rPr>
      </w:pPr>
      <w:bookmarkStart w:id="4" w:name="_Toc227685405"/>
      <w:r>
        <w:t xml:space="preserve">1.3 </w:t>
      </w:r>
      <w:r>
        <w:t>国内外研究现状</w:t>
      </w:r>
      <w:bookmarkEnd w:id="4"/>
    </w:p>
    <w:p w14:paraId="4454AA34" w14:textId="77777777" w:rsidR="00F823CA" w:rsidRDefault="00F823CA">
      <w:pPr>
        <w:pStyle w:val="ab"/>
      </w:pPr>
    </w:p>
    <w:p w14:paraId="7F126FB8" w14:textId="77777777" w:rsidR="00F823CA" w:rsidRDefault="00000000">
      <w:r>
        <w:t>代码相似度检测相关研究通常可以分为基于文本的方法、基于结构的方法和基于学习的方法三类。</w:t>
      </w:r>
    </w:p>
    <w:p w14:paraId="0154D617" w14:textId="77777777" w:rsidR="00F823CA" w:rsidRDefault="00F823CA">
      <w:pPr>
        <w:pStyle w:val="ab"/>
      </w:pPr>
    </w:p>
    <w:p w14:paraId="2EA5E7BB" w14:textId="77777777" w:rsidR="00F823CA" w:rsidRDefault="00000000">
      <w:r>
        <w:t>基于文本的方法主要通过字符串匹配、编辑距离、</w:t>
      </w:r>
      <w:r>
        <w:t>n-gram</w:t>
      </w:r>
      <w:r>
        <w:t>、</w:t>
      </w:r>
      <w:r>
        <w:t xml:space="preserve">Token </w:t>
      </w:r>
      <w:r>
        <w:t>相似度等方式计算代码之间的表层相似性。这类方法实现简单、计算速度较快，适合作为基础基线或候选筛选手段，但对于变量替换、语句重排和局部结构调整的鲁棒性有限。</w:t>
      </w:r>
    </w:p>
    <w:p w14:paraId="2DB7AD54" w14:textId="77777777" w:rsidR="00F823CA" w:rsidRDefault="00F823CA">
      <w:pPr>
        <w:pStyle w:val="ab"/>
      </w:pPr>
    </w:p>
    <w:p w14:paraId="7A813DED" w14:textId="77777777" w:rsidR="00F823CA" w:rsidRDefault="00000000">
      <w:r>
        <w:t>基于结构的方法通常利用抽象语法树、程序依赖图、控制流图等中间表示，对代码结构进行更深层分析。这类方法在理论上更能反映程序本质结构，但实现复杂度较高，对语法解析质量和工程环境依赖更强，不一定适合在本科毕业设计周期内完成从数据处理到实验验证的全流程。</w:t>
      </w:r>
    </w:p>
    <w:p w14:paraId="4B319D74" w14:textId="77777777" w:rsidR="00F823CA" w:rsidRDefault="00F823CA">
      <w:pPr>
        <w:pStyle w:val="ab"/>
      </w:pPr>
    </w:p>
    <w:p w14:paraId="49724009" w14:textId="77777777" w:rsidR="00F823CA" w:rsidRDefault="00000000">
      <w:r>
        <w:t>基于学习的方法近年来发展较快，包括传统机器学习方法和深度学习方法。传统机器学习通常依赖人工设计特征，通过逻辑回归、支持向量机、随机森林等模型完成分类或排序任务；深度学习方法则尝试通过代码向量化、</w:t>
      </w:r>
      <w:proofErr w:type="gramStart"/>
      <w:r>
        <w:t>预训练</w:t>
      </w:r>
      <w:proofErr w:type="gramEnd"/>
      <w:r>
        <w:t>模型或图神经网络等方式自动学习代码表示。虽然深度学习方法具有较高研究热度，但通常依赖更大规模的标注数据、</w:t>
      </w:r>
      <w:proofErr w:type="gramStart"/>
      <w:r>
        <w:t>训练算力和</w:t>
      </w:r>
      <w:proofErr w:type="gramEnd"/>
      <w:r>
        <w:t>模型调优经验。对于本科毕业设计而言，传统机器学习配合合理的特征工程和</w:t>
      </w:r>
      <w:proofErr w:type="gramStart"/>
      <w:r>
        <w:t>可</w:t>
      </w:r>
      <w:proofErr w:type="gramEnd"/>
      <w:r>
        <w:t>解释实验设计，往往更具实施可行性。</w:t>
      </w:r>
    </w:p>
    <w:p w14:paraId="3F0F6B64" w14:textId="77777777" w:rsidR="00F823CA" w:rsidRDefault="00F823CA">
      <w:pPr>
        <w:pStyle w:val="ab"/>
      </w:pPr>
    </w:p>
    <w:p w14:paraId="4D97B82A" w14:textId="77777777" w:rsidR="00F823CA" w:rsidRDefault="00000000">
      <w:r>
        <w:t>综合已有研究可以发现，如何在缺少人工标注数据的条件下建立可训练的代码相似度模型，仍然是一个值得关注的问题。本文所采用的</w:t>
      </w:r>
      <w:r>
        <w:t>“</w:t>
      </w:r>
      <w:r>
        <w:t>规则相似度</w:t>
      </w:r>
      <w:r>
        <w:t xml:space="preserve"> + </w:t>
      </w:r>
      <w:r>
        <w:t>弱监督标签</w:t>
      </w:r>
      <w:r>
        <w:t xml:space="preserve"> + </w:t>
      </w:r>
      <w:r>
        <w:t>传统机器学习训练</w:t>
      </w:r>
      <w:r>
        <w:t>”</w:t>
      </w:r>
      <w:r>
        <w:t>路线，正是围绕这一问题展开。</w:t>
      </w:r>
    </w:p>
    <w:p w14:paraId="5080FF1F" w14:textId="77777777" w:rsidR="00F823CA" w:rsidRDefault="00F823CA">
      <w:pPr>
        <w:pStyle w:val="ab"/>
      </w:pPr>
    </w:p>
    <w:p w14:paraId="7FC81642" w14:textId="77777777" w:rsidR="00F823CA" w:rsidRDefault="00000000">
      <w:pPr>
        <w:pStyle w:val="a"/>
        <w:rPr>
          <w:rFonts w:hint="eastAsia"/>
        </w:rPr>
      </w:pPr>
      <w:bookmarkStart w:id="5" w:name="_Toc227685406"/>
      <w:r>
        <w:t xml:space="preserve">1.4 </w:t>
      </w:r>
      <w:r>
        <w:t>本文主要工作</w:t>
      </w:r>
      <w:bookmarkEnd w:id="5"/>
    </w:p>
    <w:p w14:paraId="3A0AE58D" w14:textId="77777777" w:rsidR="00F823CA" w:rsidRDefault="00F823CA">
      <w:pPr>
        <w:pStyle w:val="ab"/>
      </w:pPr>
    </w:p>
    <w:p w14:paraId="4F152A90" w14:textId="77777777" w:rsidR="00F823CA" w:rsidRDefault="00000000">
      <w:r>
        <w:t>围绕上述问题，本文完成了以下主要工作。</w:t>
      </w:r>
    </w:p>
    <w:p w14:paraId="7A0EB611" w14:textId="77777777" w:rsidR="00F823CA" w:rsidRDefault="00F823CA">
      <w:pPr>
        <w:pStyle w:val="ab"/>
      </w:pPr>
    </w:p>
    <w:p w14:paraId="216BAFA0" w14:textId="77777777" w:rsidR="00F823CA" w:rsidRDefault="00000000">
      <w:r>
        <w:t xml:space="preserve">1. </w:t>
      </w:r>
      <w:r>
        <w:t>选择</w:t>
      </w:r>
      <w:r>
        <w:t xml:space="preserve"> DSA Dataset </w:t>
      </w:r>
      <w:r>
        <w:t>中的</w:t>
      </w:r>
      <w:r>
        <w:t xml:space="preserve"> Java </w:t>
      </w:r>
      <w:r>
        <w:t>提交数据作为实验对象，完成数据读取、清洗和按题目分组处理。</w:t>
      </w:r>
    </w:p>
    <w:p w14:paraId="3B3D53EF" w14:textId="77777777" w:rsidR="00F823CA" w:rsidRDefault="00000000">
      <w:r>
        <w:t xml:space="preserve">2. </w:t>
      </w:r>
      <w:r>
        <w:t>设计</w:t>
      </w:r>
      <w:r>
        <w:t xml:space="preserve"> Java </w:t>
      </w:r>
      <w:r>
        <w:t>代码预处理流程，包括注释移除、字面量归一化、标识符归一化和</w:t>
      </w:r>
      <w:r>
        <w:t xml:space="preserve"> Token </w:t>
      </w:r>
      <w:r>
        <w:t>化。</w:t>
      </w:r>
    </w:p>
    <w:p w14:paraId="3AC9C440" w14:textId="77777777" w:rsidR="00F823CA" w:rsidRDefault="00000000">
      <w:r>
        <w:t xml:space="preserve">3. </w:t>
      </w:r>
      <w:r>
        <w:t>构建多维特征体系，包括</w:t>
      </w:r>
      <w:r>
        <w:t xml:space="preserve"> Token </w:t>
      </w:r>
      <w:r>
        <w:t>集合相似度、序列相似度、关键字与运算</w:t>
      </w:r>
      <w:proofErr w:type="gramStart"/>
      <w:r>
        <w:t>符统计</w:t>
      </w:r>
      <w:proofErr w:type="gramEnd"/>
      <w:r>
        <w:t>特征以及结构差异特征。</w:t>
      </w:r>
    </w:p>
    <w:p w14:paraId="697AAF94" w14:textId="77777777" w:rsidR="00F823CA" w:rsidRDefault="00000000">
      <w:r>
        <w:lastRenderedPageBreak/>
        <w:t xml:space="preserve">4. </w:t>
      </w:r>
      <w:r>
        <w:t>设计</w:t>
      </w:r>
      <w:proofErr w:type="gramStart"/>
      <w:r>
        <w:t>弱监督</w:t>
      </w:r>
      <w:proofErr w:type="gramEnd"/>
      <w:r>
        <w:t>标签构造方法，通过基础相似度和上下阈值自动生成正负样本，解决人工标注不足问题。</w:t>
      </w:r>
    </w:p>
    <w:p w14:paraId="22AEA2EC" w14:textId="77777777" w:rsidR="00F823CA" w:rsidRDefault="00000000">
      <w:r>
        <w:t xml:space="preserve">5. </w:t>
      </w:r>
      <w:r>
        <w:t>实现逻辑回归与随机森林模型训练流程，并将预测概率作为最终代码相似度分数。</w:t>
      </w:r>
    </w:p>
    <w:p w14:paraId="20AD0FA1" w14:textId="77777777" w:rsidR="00F823CA" w:rsidRDefault="00000000">
      <w:r>
        <w:t xml:space="preserve">6. </w:t>
      </w:r>
      <w:r>
        <w:t>构建完整命令行实验系统，支持训练、预测、对比实验、消融实验、严格泛化实验、人工复核抽样与统计分析。</w:t>
      </w:r>
    </w:p>
    <w:p w14:paraId="2A3D4970" w14:textId="77777777" w:rsidR="00F823CA" w:rsidRDefault="00000000">
      <w:r>
        <w:t xml:space="preserve">7. </w:t>
      </w:r>
      <w:r>
        <w:t>基于真实数据</w:t>
      </w:r>
      <w:proofErr w:type="gramStart"/>
      <w:r>
        <w:t>集开展</w:t>
      </w:r>
      <w:proofErr w:type="gramEnd"/>
      <w:r>
        <w:t>多组实验，并生成可直接用于论文的统计表与分析结果。</w:t>
      </w:r>
    </w:p>
    <w:p w14:paraId="0C371F23" w14:textId="77777777" w:rsidR="00F823CA" w:rsidRDefault="00F823CA">
      <w:pPr>
        <w:pStyle w:val="ab"/>
      </w:pPr>
    </w:p>
    <w:p w14:paraId="39B24633" w14:textId="77777777" w:rsidR="00F823CA" w:rsidRDefault="00000000">
      <w:pPr>
        <w:pStyle w:val="a"/>
        <w:rPr>
          <w:rFonts w:hint="eastAsia"/>
        </w:rPr>
      </w:pPr>
      <w:bookmarkStart w:id="6" w:name="_Toc227685407"/>
      <w:r>
        <w:t xml:space="preserve">1.5 </w:t>
      </w:r>
      <w:r>
        <w:t>论文结构安排</w:t>
      </w:r>
      <w:bookmarkEnd w:id="6"/>
    </w:p>
    <w:p w14:paraId="073BED1F" w14:textId="77777777" w:rsidR="00F823CA" w:rsidRDefault="00F823CA">
      <w:pPr>
        <w:pStyle w:val="ab"/>
      </w:pPr>
    </w:p>
    <w:p w14:paraId="21046287" w14:textId="77777777" w:rsidR="00F823CA" w:rsidRDefault="00000000">
      <w:r>
        <w:t>本文共分为五章。</w:t>
      </w:r>
    </w:p>
    <w:p w14:paraId="4044AB96" w14:textId="77777777" w:rsidR="00F823CA" w:rsidRDefault="00F823CA">
      <w:pPr>
        <w:pStyle w:val="ab"/>
      </w:pPr>
    </w:p>
    <w:p w14:paraId="25776B77" w14:textId="77777777" w:rsidR="00F823CA" w:rsidRDefault="00000000">
      <w:r>
        <w:t>第一章为绪论，介绍研究背景、研究意义、国内外研究现状、本文主要工作和论文结构。</w:t>
      </w:r>
    </w:p>
    <w:p w14:paraId="71628321" w14:textId="77777777" w:rsidR="00F823CA" w:rsidRDefault="00F823CA">
      <w:pPr>
        <w:pStyle w:val="ab"/>
      </w:pPr>
    </w:p>
    <w:p w14:paraId="6B4D6D17" w14:textId="77777777" w:rsidR="00F823CA" w:rsidRDefault="00000000">
      <w:r>
        <w:t>第二章为相关技术与理论基础，介绍代码相似度检测所涉及的关键概念、机器学习基础和实验评价指标。</w:t>
      </w:r>
    </w:p>
    <w:p w14:paraId="145EFEF9" w14:textId="77777777" w:rsidR="00F823CA" w:rsidRDefault="00F823CA">
      <w:pPr>
        <w:pStyle w:val="ab"/>
      </w:pPr>
    </w:p>
    <w:p w14:paraId="1B68546D" w14:textId="77777777" w:rsidR="00F823CA" w:rsidRDefault="00000000">
      <w:r>
        <w:t>第三章为系统设计与算法实现，详细说明数据处理流程、特征工程设计、</w:t>
      </w:r>
      <w:proofErr w:type="gramStart"/>
      <w:r>
        <w:t>弱监督</w:t>
      </w:r>
      <w:proofErr w:type="gramEnd"/>
      <w:r>
        <w:t>标签构造、模型训练策略和系统实现结构。</w:t>
      </w:r>
    </w:p>
    <w:p w14:paraId="0C7B9565" w14:textId="77777777" w:rsidR="00F823CA" w:rsidRDefault="00F823CA">
      <w:pPr>
        <w:pStyle w:val="ab"/>
      </w:pPr>
    </w:p>
    <w:p w14:paraId="7C1EF537" w14:textId="77777777" w:rsidR="00F823CA" w:rsidRDefault="00000000">
      <w:r>
        <w:t>第四章为实验设计与结果分析，给出数据集说明、实验配置、对比实验、消融实验、严格泛化实验以及人工复核分析。</w:t>
      </w:r>
    </w:p>
    <w:p w14:paraId="4AB241A8" w14:textId="77777777" w:rsidR="00F823CA" w:rsidRDefault="00F823CA">
      <w:pPr>
        <w:pStyle w:val="ab"/>
      </w:pPr>
    </w:p>
    <w:p w14:paraId="338D9B7B" w14:textId="77777777" w:rsidR="00F823CA" w:rsidRDefault="00000000">
      <w:r>
        <w:t>第五章为总结与展望，总结本文工作并讨论存在的不足与未来改进方向。</w:t>
      </w:r>
    </w:p>
    <w:p w14:paraId="5A92822B" w14:textId="77777777" w:rsidR="00F823CA" w:rsidRDefault="00F823CA">
      <w:pPr>
        <w:pStyle w:val="ab"/>
      </w:pPr>
    </w:p>
    <w:p w14:paraId="41988636" w14:textId="77777777" w:rsidR="00F823CA" w:rsidRDefault="00000000">
      <w:pPr>
        <w:pStyle w:val="aff6"/>
        <w:rPr>
          <w:rFonts w:hint="eastAsia"/>
        </w:rPr>
      </w:pPr>
      <w:bookmarkStart w:id="7" w:name="_Toc227685408"/>
      <w:r>
        <w:t>二、相关技术与理论基础</w:t>
      </w:r>
      <w:bookmarkEnd w:id="7"/>
    </w:p>
    <w:p w14:paraId="13619040" w14:textId="77777777" w:rsidR="00F823CA" w:rsidRDefault="00F823CA">
      <w:pPr>
        <w:pStyle w:val="ab"/>
      </w:pPr>
    </w:p>
    <w:p w14:paraId="20E7976E" w14:textId="77777777" w:rsidR="00F823CA" w:rsidRDefault="00000000">
      <w:pPr>
        <w:pStyle w:val="a"/>
        <w:rPr>
          <w:rFonts w:hint="eastAsia"/>
        </w:rPr>
      </w:pPr>
      <w:bookmarkStart w:id="8" w:name="_Toc227685409"/>
      <w:r>
        <w:t xml:space="preserve">2.1 </w:t>
      </w:r>
      <w:r>
        <w:t>代码相似度检测概述</w:t>
      </w:r>
      <w:bookmarkEnd w:id="8"/>
    </w:p>
    <w:p w14:paraId="6FA928EE" w14:textId="77777777" w:rsidR="00F823CA" w:rsidRDefault="00F823CA">
      <w:pPr>
        <w:pStyle w:val="ab"/>
      </w:pPr>
    </w:p>
    <w:p w14:paraId="479427B9" w14:textId="77777777" w:rsidR="00F823CA" w:rsidRDefault="00000000">
      <w:r>
        <w:t>代码相似度检测是指根据一定规则或模型，对两段或多段程序代码之间的相似程度进行量化分析。其应用场景包括程序查重、教学分析、代码检索、版本演化分析和软件维护等。在教学场景中，代码相似度检测更关注不同学生提交之间是否存在过高程度的实现重合，从而辅助教师识别可能的抄袭、过度借鉴或模板化复制现象。</w:t>
      </w:r>
    </w:p>
    <w:p w14:paraId="19C4C864" w14:textId="77777777" w:rsidR="00F823CA" w:rsidRDefault="00F823CA">
      <w:pPr>
        <w:pStyle w:val="ab"/>
      </w:pPr>
    </w:p>
    <w:p w14:paraId="2D485230" w14:textId="77777777" w:rsidR="00F823CA" w:rsidRDefault="00000000">
      <w:r>
        <w:t>从输入形式看，代码相似度检测可以面向源代码文本，也可以面向经过语法分析后的中间表示。前者实现门槛低、工程代价小，后者能够提供更强的结构表达能力。本文考虑到本科毕业设计的时间成本、实现复杂度与论文可解释性，选择以源代码预处理和手工特征工程为基础开展研究。</w:t>
      </w:r>
    </w:p>
    <w:p w14:paraId="4A85B535" w14:textId="77777777" w:rsidR="00F823CA" w:rsidRDefault="00F823CA">
      <w:pPr>
        <w:pStyle w:val="ab"/>
      </w:pPr>
    </w:p>
    <w:p w14:paraId="06858DD2" w14:textId="77777777" w:rsidR="00F823CA" w:rsidRDefault="00000000">
      <w:pPr>
        <w:pStyle w:val="a"/>
        <w:rPr>
          <w:rFonts w:hint="eastAsia"/>
        </w:rPr>
      </w:pPr>
      <w:bookmarkStart w:id="9" w:name="_Toc227685410"/>
      <w:r>
        <w:t xml:space="preserve">2.2 </w:t>
      </w:r>
      <w:r>
        <w:t>弱监督学习</w:t>
      </w:r>
      <w:bookmarkEnd w:id="9"/>
    </w:p>
    <w:p w14:paraId="4C9E636A" w14:textId="77777777" w:rsidR="00F823CA" w:rsidRDefault="00F823CA">
      <w:pPr>
        <w:pStyle w:val="ab"/>
      </w:pPr>
    </w:p>
    <w:p w14:paraId="7358C733" w14:textId="77777777" w:rsidR="00F823CA" w:rsidRDefault="00000000">
      <w:r>
        <w:t>弱监督学习是指在缺少精确人工标注数据的条件下，利用启发式规则、伪标签、远程监督或不完全标签等方式构造训练信号，从而建立机器学习模型的方法。在实际工程中，人工标注通常昂贵且耗时，尤其在代码相似度任务中，逐条判定两份代码是否</w:t>
      </w:r>
      <w:r>
        <w:t>“</w:t>
      </w:r>
      <w:r>
        <w:t>相似</w:t>
      </w:r>
      <w:r>
        <w:t>”</w:t>
      </w:r>
      <w:r>
        <w:t>往往需要较强的专业背景。因此，使用</w:t>
      </w:r>
      <w:proofErr w:type="gramStart"/>
      <w:r>
        <w:t>弱监督</w:t>
      </w:r>
      <w:proofErr w:type="gramEnd"/>
      <w:r>
        <w:t>构造训练标签具有较高现实可行性。</w:t>
      </w:r>
    </w:p>
    <w:p w14:paraId="2FDEECBC" w14:textId="77777777" w:rsidR="00F823CA" w:rsidRDefault="00F823CA">
      <w:pPr>
        <w:pStyle w:val="ab"/>
      </w:pPr>
    </w:p>
    <w:p w14:paraId="162CAFDB" w14:textId="77777777" w:rsidR="00F823CA" w:rsidRDefault="00000000">
      <w:r>
        <w:t>本文所采用的</w:t>
      </w:r>
      <w:proofErr w:type="gramStart"/>
      <w:r>
        <w:t>弱监督</w:t>
      </w:r>
      <w:proofErr w:type="gramEnd"/>
      <w:r>
        <w:t>方式主要包括以下步骤：首先利用多种规则特征构造基础相似度分数；其次通过高阈值和低阈值筛选高</w:t>
      </w:r>
      <w:proofErr w:type="gramStart"/>
      <w:r>
        <w:t>置信正</w:t>
      </w:r>
      <w:proofErr w:type="gramEnd"/>
      <w:r>
        <w:t>样本与高置信负样本；最后对中间区域样本进行舍弃或自适应处理，从而得到相对可靠的训练集。这种方式虽然无法完全替代人工标注，但能够显著降低样本构造成本，并支持后续模型训练与实验分析。</w:t>
      </w:r>
    </w:p>
    <w:p w14:paraId="4B6329F1" w14:textId="77777777" w:rsidR="00F823CA" w:rsidRDefault="00F823CA">
      <w:pPr>
        <w:pStyle w:val="ab"/>
      </w:pPr>
    </w:p>
    <w:p w14:paraId="364CE409" w14:textId="77777777" w:rsidR="00F823CA" w:rsidRDefault="00000000">
      <w:pPr>
        <w:pStyle w:val="a"/>
        <w:rPr>
          <w:rFonts w:hint="eastAsia"/>
        </w:rPr>
      </w:pPr>
      <w:bookmarkStart w:id="10" w:name="_Toc227685411"/>
      <w:r>
        <w:t xml:space="preserve">2.3 </w:t>
      </w:r>
      <w:r>
        <w:t>传统机器学习方法</w:t>
      </w:r>
      <w:bookmarkEnd w:id="10"/>
    </w:p>
    <w:p w14:paraId="3ED4ECCF" w14:textId="77777777" w:rsidR="00F823CA" w:rsidRDefault="00F823CA">
      <w:pPr>
        <w:pStyle w:val="ab"/>
      </w:pPr>
    </w:p>
    <w:p w14:paraId="098D9C3E" w14:textId="77777777" w:rsidR="00F823CA" w:rsidRDefault="00000000">
      <w:r>
        <w:t>逻辑回归是一种经典的线性分类模型，具有实现简单、训练速度快、可解释性较强等优点，常作为分类任务基线。随机森林则通过集成多棵决策树进行预测，能够在非线性特征空间中学习更复杂的决策边界，通常具有较好的鲁棒性和泛化能力。本文同时采用逻辑回归和随机森林模型，旨在从线性和非线性两个角度评估特征体系的有效性。</w:t>
      </w:r>
    </w:p>
    <w:p w14:paraId="18AF9E3D" w14:textId="77777777" w:rsidR="00F823CA" w:rsidRDefault="00F823CA">
      <w:pPr>
        <w:pStyle w:val="ab"/>
      </w:pPr>
    </w:p>
    <w:p w14:paraId="245647FA" w14:textId="77777777" w:rsidR="00F823CA" w:rsidRDefault="00000000">
      <w:pPr>
        <w:pStyle w:val="a"/>
        <w:rPr>
          <w:rFonts w:hint="eastAsia"/>
        </w:rPr>
      </w:pPr>
      <w:bookmarkStart w:id="11" w:name="_Toc227685412"/>
      <w:r>
        <w:t xml:space="preserve">2.4 </w:t>
      </w:r>
      <w:r>
        <w:t>常用评价指标</w:t>
      </w:r>
      <w:bookmarkEnd w:id="11"/>
    </w:p>
    <w:p w14:paraId="1D14160B" w14:textId="77777777" w:rsidR="00F823CA" w:rsidRDefault="00F823CA">
      <w:pPr>
        <w:pStyle w:val="ab"/>
      </w:pPr>
    </w:p>
    <w:p w14:paraId="269E5DC5" w14:textId="77777777" w:rsidR="00F823CA" w:rsidRDefault="00000000">
      <w:r>
        <w:t>本文在实验中主要采用准确率、精确率、召回率、</w:t>
      </w:r>
      <w:r>
        <w:t xml:space="preserve">F1 </w:t>
      </w:r>
      <w:r>
        <w:t>值和</w:t>
      </w:r>
      <w:r>
        <w:t xml:space="preserve"> ROC-AUC </w:t>
      </w:r>
      <w:r>
        <w:t>等指标评价模型效果。</w:t>
      </w:r>
    </w:p>
    <w:p w14:paraId="248003C4" w14:textId="77777777" w:rsidR="00F823CA" w:rsidRDefault="00F823CA">
      <w:pPr>
        <w:pStyle w:val="ab"/>
      </w:pPr>
    </w:p>
    <w:p w14:paraId="5E1D4EB1" w14:textId="77777777" w:rsidR="00F823CA" w:rsidRDefault="00000000">
      <w:r>
        <w:t>准确率表示模型预测正确的样本占总样本比例，适合整体评估分类性能。</w:t>
      </w:r>
    </w:p>
    <w:p w14:paraId="2560C9FF" w14:textId="77777777" w:rsidR="00F823CA" w:rsidRDefault="00F823CA">
      <w:pPr>
        <w:pStyle w:val="ab"/>
      </w:pPr>
    </w:p>
    <w:p w14:paraId="0D32127B" w14:textId="77777777" w:rsidR="00F823CA" w:rsidRDefault="00000000">
      <w:r>
        <w:t>精确</w:t>
      </w:r>
      <w:proofErr w:type="gramStart"/>
      <w:r>
        <w:t>率表示</w:t>
      </w:r>
      <w:proofErr w:type="gramEnd"/>
      <w:r>
        <w:t>被模型判定为相似的样本中，真实相似样本所占比例，反映误报情况。</w:t>
      </w:r>
    </w:p>
    <w:p w14:paraId="54FBC02A" w14:textId="77777777" w:rsidR="00F823CA" w:rsidRDefault="00F823CA">
      <w:pPr>
        <w:pStyle w:val="ab"/>
      </w:pPr>
    </w:p>
    <w:p w14:paraId="5907F009" w14:textId="77777777" w:rsidR="00F823CA" w:rsidRDefault="00000000">
      <w:r>
        <w:t>召回</w:t>
      </w:r>
      <w:proofErr w:type="gramStart"/>
      <w:r>
        <w:t>率表示</w:t>
      </w:r>
      <w:proofErr w:type="gramEnd"/>
      <w:r>
        <w:t>真实相似样本中被模型成功识别出的比例，反映漏报情况。</w:t>
      </w:r>
    </w:p>
    <w:p w14:paraId="20906EE0" w14:textId="77777777" w:rsidR="00F823CA" w:rsidRDefault="00F823CA">
      <w:pPr>
        <w:pStyle w:val="ab"/>
      </w:pPr>
    </w:p>
    <w:p w14:paraId="5FFA468A" w14:textId="77777777" w:rsidR="00F823CA" w:rsidRDefault="00000000">
      <w:r>
        <w:t xml:space="preserve">F1 </w:t>
      </w:r>
      <w:proofErr w:type="gramStart"/>
      <w:r>
        <w:t>值综合</w:t>
      </w:r>
      <w:proofErr w:type="gramEnd"/>
      <w:r>
        <w:t>考虑精确率和召回率，是两者的调和平均数。</w:t>
      </w:r>
    </w:p>
    <w:p w14:paraId="1F70FAB2" w14:textId="77777777" w:rsidR="00F823CA" w:rsidRDefault="00F823CA">
      <w:pPr>
        <w:pStyle w:val="ab"/>
      </w:pPr>
    </w:p>
    <w:p w14:paraId="4C4E3AFB" w14:textId="77777777" w:rsidR="00F823CA" w:rsidRDefault="00000000">
      <w:r>
        <w:t xml:space="preserve">ROC-AUC </w:t>
      </w:r>
      <w:r>
        <w:t>反映模型对正负样本整体排序区分能力，越接近</w:t>
      </w:r>
      <w:r>
        <w:t xml:space="preserve"> 1 </w:t>
      </w:r>
      <w:r>
        <w:t>表示分类效果越好。</w:t>
      </w:r>
    </w:p>
    <w:p w14:paraId="7039917D" w14:textId="77777777" w:rsidR="00F823CA" w:rsidRDefault="00F823CA">
      <w:pPr>
        <w:pStyle w:val="ab"/>
      </w:pPr>
    </w:p>
    <w:p w14:paraId="6B8F4E3C" w14:textId="77777777" w:rsidR="00F823CA" w:rsidRDefault="00000000">
      <w:r>
        <w:lastRenderedPageBreak/>
        <w:t>需要指出的是，由于本文采用</w:t>
      </w:r>
      <w:proofErr w:type="gramStart"/>
      <w:r>
        <w:t>弱监督</w:t>
      </w:r>
      <w:proofErr w:type="gramEnd"/>
      <w:r>
        <w:t>方式构造训练标签，自动评价指标在很大程度上反映的是模型对伪标签的拟合情况及其在同类样本上的区分能力。因此，为提高结果解释的稳健性，本文进一步引入</w:t>
      </w:r>
      <w:proofErr w:type="gramStart"/>
      <w:r>
        <w:t>跨用户</w:t>
      </w:r>
      <w:proofErr w:type="gramEnd"/>
      <w:r>
        <w:t>过滤、按题目划分的泛化实验以及人工辅助复核分析。</w:t>
      </w:r>
    </w:p>
    <w:p w14:paraId="73B94E4D" w14:textId="77777777" w:rsidR="00F823CA" w:rsidRDefault="00F823CA">
      <w:pPr>
        <w:pStyle w:val="ab"/>
      </w:pPr>
    </w:p>
    <w:p w14:paraId="26FDDF94" w14:textId="77777777" w:rsidR="00F823CA" w:rsidRDefault="00000000">
      <w:pPr>
        <w:pStyle w:val="aff6"/>
        <w:rPr>
          <w:rFonts w:hint="eastAsia"/>
        </w:rPr>
      </w:pPr>
      <w:bookmarkStart w:id="12" w:name="_Toc227685413"/>
      <w:r>
        <w:t>三、系统设计与算法实现</w:t>
      </w:r>
      <w:bookmarkEnd w:id="12"/>
    </w:p>
    <w:p w14:paraId="7476F120" w14:textId="77777777" w:rsidR="00F823CA" w:rsidRDefault="00F823CA">
      <w:pPr>
        <w:pStyle w:val="ab"/>
      </w:pPr>
    </w:p>
    <w:p w14:paraId="120D59F4" w14:textId="77777777" w:rsidR="00F823CA" w:rsidRDefault="00000000">
      <w:pPr>
        <w:pStyle w:val="a"/>
        <w:rPr>
          <w:rFonts w:hint="eastAsia"/>
        </w:rPr>
      </w:pPr>
      <w:bookmarkStart w:id="13" w:name="_Toc227685414"/>
      <w:r>
        <w:t xml:space="preserve">3.1 </w:t>
      </w:r>
      <w:r>
        <w:t>系统总体设计</w:t>
      </w:r>
      <w:bookmarkEnd w:id="13"/>
    </w:p>
    <w:p w14:paraId="2540ACE6" w14:textId="77777777" w:rsidR="00F823CA" w:rsidRDefault="00F823CA">
      <w:pPr>
        <w:pStyle w:val="ab"/>
      </w:pPr>
    </w:p>
    <w:p w14:paraId="3D35C36E" w14:textId="77777777" w:rsidR="00F823CA" w:rsidRDefault="00000000">
      <w:r>
        <w:t>本文实现的代码相似度检测系统采用模块化设计，主要包括数据加载模块、代码预处理模块、特征提取模块、样本构造模块、模型训练模块、预测与报告模块以及实验分析模块七个部分。系统整体流程如下：首先从数据集中读取</w:t>
      </w:r>
      <w:r>
        <w:t xml:space="preserve"> Java </w:t>
      </w:r>
      <w:r>
        <w:t>提交记录并按题目组织；随后对代码进行预处理和特征提取；接着构造代码对并生成</w:t>
      </w:r>
      <w:proofErr w:type="gramStart"/>
      <w:r>
        <w:t>弱监督</w:t>
      </w:r>
      <w:proofErr w:type="gramEnd"/>
      <w:r>
        <w:t>标签；之后训练传统机器学习模型并计算相似概率；最后输出高相似代码对、统计表和实验分析结果。</w:t>
      </w:r>
    </w:p>
    <w:p w14:paraId="52971E90" w14:textId="77777777" w:rsidR="00F823CA" w:rsidRDefault="00F823CA">
      <w:pPr>
        <w:pStyle w:val="ab"/>
      </w:pPr>
    </w:p>
    <w:p w14:paraId="0A7C5EB8" w14:textId="77777777" w:rsidR="00F823CA" w:rsidRDefault="00000000">
      <w:r>
        <w:t>系统采用</w:t>
      </w:r>
      <w:r>
        <w:t xml:space="preserve"> Python </w:t>
      </w:r>
      <w:r>
        <w:t>语言实现，命令行工具作为主要交互方式，支持以下功能：数据集概况查看、模型训练、批量预测、一键流水线、模型对比实验、特征消融实验、严格泛化实验、人工复核样本生成、人工复核统计和论文统计表生成。</w:t>
      </w:r>
    </w:p>
    <w:p w14:paraId="604A7B9A" w14:textId="77777777" w:rsidR="00F823CA" w:rsidRDefault="00F823CA">
      <w:pPr>
        <w:pStyle w:val="ab"/>
      </w:pPr>
    </w:p>
    <w:p w14:paraId="2474BD15" w14:textId="77777777" w:rsidR="00F823CA" w:rsidRDefault="00000000">
      <w:pPr>
        <w:pStyle w:val="a"/>
        <w:rPr>
          <w:rFonts w:hint="eastAsia"/>
        </w:rPr>
      </w:pPr>
      <w:bookmarkStart w:id="14" w:name="_Toc227685415"/>
      <w:r>
        <w:t xml:space="preserve">3.2 </w:t>
      </w:r>
      <w:r>
        <w:t>数据集与数据处理</w:t>
      </w:r>
      <w:bookmarkEnd w:id="14"/>
    </w:p>
    <w:p w14:paraId="2D8684F4" w14:textId="77777777" w:rsidR="00F823CA" w:rsidRDefault="00F823CA">
      <w:pPr>
        <w:pStyle w:val="ab"/>
      </w:pPr>
    </w:p>
    <w:p w14:paraId="1CA75292" w14:textId="77777777" w:rsidR="00F823CA" w:rsidRDefault="00000000">
      <w:r>
        <w:t>本文使用的数据集来源于</w:t>
      </w:r>
      <w:r>
        <w:t xml:space="preserve"> </w:t>
      </w:r>
      <w:proofErr w:type="spellStart"/>
      <w:r>
        <w:t>Zenodo</w:t>
      </w:r>
      <w:proofErr w:type="spellEnd"/>
      <w:r>
        <w:t xml:space="preserve"> </w:t>
      </w:r>
      <w:r>
        <w:t>平台发布的</w:t>
      </w:r>
      <w:r>
        <w:t xml:space="preserve"> DSA Dataset</w:t>
      </w:r>
      <w:r>
        <w:t>。本项目实际使用其中的</w:t>
      </w:r>
      <w:r>
        <w:t xml:space="preserve"> Java </w:t>
      </w:r>
      <w:r>
        <w:t>提交数据文件</w:t>
      </w:r>
      <w:r>
        <w:t xml:space="preserve"> `java_submissions.csv`</w:t>
      </w:r>
      <w:r>
        <w:t>，并辅以题目分布文件</w:t>
      </w:r>
      <w:r>
        <w:t xml:space="preserve"> `distribution_per_question.csv` </w:t>
      </w:r>
      <w:r>
        <w:t>和题目信息文件</w:t>
      </w:r>
      <w:r>
        <w:t xml:space="preserve"> `tst_questions.csv`</w:t>
      </w:r>
      <w:r>
        <w:t>。经统计，数据集中共包含</w:t>
      </w:r>
      <w:r>
        <w:t xml:space="preserve"> 16074 </w:t>
      </w:r>
      <w:r>
        <w:t>份</w:t>
      </w:r>
      <w:r>
        <w:t xml:space="preserve"> Java </w:t>
      </w:r>
      <w:r>
        <w:t>提交、</w:t>
      </w:r>
      <w:r>
        <w:t xml:space="preserve">99 </w:t>
      </w:r>
      <w:r>
        <w:t>道题目、约</w:t>
      </w:r>
      <w:r>
        <w:t xml:space="preserve"> 270 </w:t>
      </w:r>
      <w:r>
        <w:t>名匿名学生用户。</w:t>
      </w:r>
    </w:p>
    <w:p w14:paraId="5A175AEB" w14:textId="77777777" w:rsidR="00F823CA" w:rsidRDefault="00F823CA">
      <w:pPr>
        <w:pStyle w:val="ab"/>
      </w:pPr>
    </w:p>
    <w:p w14:paraId="4D07C5D5" w14:textId="77777777" w:rsidR="00F823CA" w:rsidRDefault="00000000">
      <w:r>
        <w:t>在数据处理阶段，本文主要完成以下工作：</w:t>
      </w:r>
    </w:p>
    <w:p w14:paraId="3E3D5BC3" w14:textId="77777777" w:rsidR="00F823CA" w:rsidRDefault="00F823CA">
      <w:pPr>
        <w:pStyle w:val="ab"/>
      </w:pPr>
    </w:p>
    <w:p w14:paraId="52F62A72" w14:textId="77777777" w:rsidR="00F823CA" w:rsidRDefault="00000000">
      <w:r>
        <w:t xml:space="preserve">1. </w:t>
      </w:r>
      <w:r>
        <w:t>读取提交记录，提取提交编号、用户编号、题目编号和代码内容。</w:t>
      </w:r>
    </w:p>
    <w:p w14:paraId="48C732C0" w14:textId="77777777" w:rsidR="00F823CA" w:rsidRDefault="00000000">
      <w:r>
        <w:t xml:space="preserve">2. </w:t>
      </w:r>
      <w:r>
        <w:t>过滤空代码或无效代码，保证训练与预测样本的基本质量。</w:t>
      </w:r>
    </w:p>
    <w:p w14:paraId="1CF2D9B3" w14:textId="77777777" w:rsidR="00F823CA" w:rsidRDefault="00000000">
      <w:r>
        <w:t xml:space="preserve">3. </w:t>
      </w:r>
      <w:r>
        <w:t>按题目编号对提交进行分组，默认仅在同一道</w:t>
      </w:r>
      <w:proofErr w:type="gramStart"/>
      <w:r>
        <w:t>题内部</w:t>
      </w:r>
      <w:proofErr w:type="gramEnd"/>
      <w:r>
        <w:t>构造代码对，避免不同题目之间因题意差异引入噪声。</w:t>
      </w:r>
    </w:p>
    <w:p w14:paraId="2B967BB9" w14:textId="77777777" w:rsidR="00F823CA" w:rsidRDefault="00000000">
      <w:r>
        <w:t xml:space="preserve">4. </w:t>
      </w:r>
      <w:r>
        <w:t>在扩展实验中加入</w:t>
      </w:r>
      <w:proofErr w:type="gramStart"/>
      <w:r>
        <w:t>跨用户</w:t>
      </w:r>
      <w:proofErr w:type="gramEnd"/>
      <w:r>
        <w:t>过滤，仅保留不同用户之间的代码对，以减少同一学生多次提交带来的偏高相似问题。</w:t>
      </w:r>
    </w:p>
    <w:p w14:paraId="47153DED" w14:textId="77777777" w:rsidR="00F823CA" w:rsidRDefault="00F823CA">
      <w:pPr>
        <w:pStyle w:val="ab"/>
      </w:pPr>
    </w:p>
    <w:p w14:paraId="14F57F26" w14:textId="77777777" w:rsidR="00F823CA" w:rsidRDefault="00000000">
      <w:pPr>
        <w:pStyle w:val="a"/>
        <w:rPr>
          <w:rFonts w:hint="eastAsia"/>
        </w:rPr>
      </w:pPr>
      <w:bookmarkStart w:id="15" w:name="_Toc227685416"/>
      <w:r>
        <w:t xml:space="preserve">3.3 </w:t>
      </w:r>
      <w:r>
        <w:t>代码预处理设计</w:t>
      </w:r>
      <w:bookmarkEnd w:id="15"/>
    </w:p>
    <w:p w14:paraId="291B8450" w14:textId="77777777" w:rsidR="00F823CA" w:rsidRDefault="00F823CA">
      <w:pPr>
        <w:pStyle w:val="ab"/>
      </w:pPr>
    </w:p>
    <w:p w14:paraId="1FAFAAAF" w14:textId="77777777" w:rsidR="00F823CA" w:rsidRDefault="00000000">
      <w:r>
        <w:lastRenderedPageBreak/>
        <w:t>原始</w:t>
      </w:r>
      <w:r>
        <w:t xml:space="preserve"> Java </w:t>
      </w:r>
      <w:r>
        <w:t>代码中通常包含注释、字符串字面量、数值常量、格式差异和变量命名差异，这些因素会对相似度判断造成干扰。因此，本文设计了如下预处理流程：</w:t>
      </w:r>
    </w:p>
    <w:p w14:paraId="3133C933" w14:textId="77777777" w:rsidR="00F823CA" w:rsidRDefault="00F823CA">
      <w:pPr>
        <w:pStyle w:val="ab"/>
      </w:pPr>
    </w:p>
    <w:p w14:paraId="2ABA8A43" w14:textId="77777777" w:rsidR="00F823CA" w:rsidRDefault="00000000">
      <w:r>
        <w:t xml:space="preserve">1. </w:t>
      </w:r>
      <w:r>
        <w:t>移除单行注释和多行注释，尽量保留字符串内容不被误删。</w:t>
      </w:r>
    </w:p>
    <w:p w14:paraId="5156F2EC" w14:textId="77777777" w:rsidR="00F823CA" w:rsidRDefault="00000000">
      <w:r>
        <w:t xml:space="preserve">2. </w:t>
      </w:r>
      <w:r>
        <w:t>将字符串字面量统一替换为</w:t>
      </w:r>
      <w:r>
        <w:t xml:space="preserve"> `STR_LITERAL`</w:t>
      </w:r>
      <w:r>
        <w:t>，字符字面量替换为</w:t>
      </w:r>
      <w:r>
        <w:t xml:space="preserve"> `CHAR_LITERAL`</w:t>
      </w:r>
      <w:r>
        <w:t>，数字字面量替换为</w:t>
      </w:r>
      <w:r>
        <w:t xml:space="preserve"> `NUM_LITERAL`</w:t>
      </w:r>
      <w:r>
        <w:t>。</w:t>
      </w:r>
    </w:p>
    <w:p w14:paraId="0FB2259F" w14:textId="77777777" w:rsidR="00F823CA" w:rsidRDefault="00000000">
      <w:r>
        <w:t xml:space="preserve">3. </w:t>
      </w:r>
      <w:r>
        <w:t>对代码进行轻量级</w:t>
      </w:r>
      <w:r>
        <w:t xml:space="preserve"> Token </w:t>
      </w:r>
      <w:r>
        <w:t>化。</w:t>
      </w:r>
    </w:p>
    <w:p w14:paraId="405A0F17" w14:textId="77777777" w:rsidR="00F823CA" w:rsidRDefault="00000000">
      <w:r>
        <w:t xml:space="preserve">4. </w:t>
      </w:r>
      <w:r>
        <w:t>对非</w:t>
      </w:r>
      <w:r>
        <w:t xml:space="preserve"> Java </w:t>
      </w:r>
      <w:r>
        <w:t>关键字的标识符统一归一化为</w:t>
      </w:r>
      <w:r>
        <w:t xml:space="preserve"> `IDENT`</w:t>
      </w:r>
      <w:r>
        <w:t>。</w:t>
      </w:r>
    </w:p>
    <w:p w14:paraId="5A01C663" w14:textId="77777777" w:rsidR="00F823CA" w:rsidRDefault="00000000">
      <w:r>
        <w:t xml:space="preserve">5. </w:t>
      </w:r>
      <w:r>
        <w:t>将处理后的</w:t>
      </w:r>
      <w:r>
        <w:t xml:space="preserve"> Token </w:t>
      </w:r>
      <w:r>
        <w:t>序列重新组织为规范化代码文本，</w:t>
      </w:r>
      <w:proofErr w:type="gramStart"/>
      <w:r>
        <w:t>供特征</w:t>
      </w:r>
      <w:proofErr w:type="gramEnd"/>
      <w:r>
        <w:t>计算和向量化使用。</w:t>
      </w:r>
    </w:p>
    <w:p w14:paraId="1124A66C" w14:textId="77777777" w:rsidR="00F823CA" w:rsidRDefault="00F823CA">
      <w:pPr>
        <w:pStyle w:val="ab"/>
      </w:pPr>
    </w:p>
    <w:p w14:paraId="46114AA3" w14:textId="77777777" w:rsidR="00F823CA" w:rsidRDefault="00000000">
      <w:r>
        <w:t>通过上述处理，可以显著降低变量名修改、常量替换和代码格式变化对相似度判断的影响，使模型更关注代码实现结构本身。</w:t>
      </w:r>
    </w:p>
    <w:p w14:paraId="20691B0B" w14:textId="77777777" w:rsidR="00F823CA" w:rsidRDefault="00F823CA">
      <w:pPr>
        <w:pStyle w:val="ab"/>
      </w:pPr>
    </w:p>
    <w:p w14:paraId="7B3F47F0" w14:textId="77777777" w:rsidR="00F823CA" w:rsidRDefault="00000000">
      <w:pPr>
        <w:pStyle w:val="a"/>
        <w:rPr>
          <w:rFonts w:hint="eastAsia"/>
        </w:rPr>
      </w:pPr>
      <w:bookmarkStart w:id="16" w:name="_Toc227685417"/>
      <w:r>
        <w:t xml:space="preserve">3.4 </w:t>
      </w:r>
      <w:r>
        <w:t>特征工程设计</w:t>
      </w:r>
      <w:bookmarkEnd w:id="16"/>
    </w:p>
    <w:p w14:paraId="45B7C550" w14:textId="77777777" w:rsidR="00F823CA" w:rsidRDefault="00F823CA">
      <w:pPr>
        <w:pStyle w:val="ab"/>
      </w:pPr>
    </w:p>
    <w:p w14:paraId="3619631B" w14:textId="77777777" w:rsidR="00F823CA" w:rsidRDefault="00000000">
      <w:r>
        <w:t>为了兼顾可解释性与检测效果，本文采用多维人工特征设计。主要特征如下：</w:t>
      </w:r>
    </w:p>
    <w:p w14:paraId="06FBE2DF" w14:textId="77777777" w:rsidR="00F823CA" w:rsidRDefault="00F823CA">
      <w:pPr>
        <w:pStyle w:val="ab"/>
      </w:pPr>
    </w:p>
    <w:p w14:paraId="083B333F" w14:textId="77777777" w:rsidR="00F823CA" w:rsidRDefault="00000000">
      <w:r>
        <w:t xml:space="preserve">1. Token Jaccard </w:t>
      </w:r>
      <w:r>
        <w:t>相似度：衡量两份代码</w:t>
      </w:r>
      <w:r>
        <w:t xml:space="preserve"> Token </w:t>
      </w:r>
      <w:r>
        <w:t>集合的交并比，用于反映词汇层面的重合程度。</w:t>
      </w:r>
    </w:p>
    <w:p w14:paraId="6229AE22" w14:textId="77777777" w:rsidR="00F823CA" w:rsidRDefault="00000000">
      <w:r>
        <w:t xml:space="preserve">2. Token </w:t>
      </w:r>
      <w:r>
        <w:t>序列相似度：利用序列匹配方法评估</w:t>
      </w:r>
      <w:r>
        <w:t xml:space="preserve"> Token </w:t>
      </w:r>
      <w:r>
        <w:t>序列的相似程度，用于反映语句组织和算法流程上的一致性。</w:t>
      </w:r>
    </w:p>
    <w:p w14:paraId="740A3BAB" w14:textId="77777777" w:rsidR="00F823CA" w:rsidRDefault="00000000">
      <w:r>
        <w:t xml:space="preserve">3. </w:t>
      </w:r>
      <w:r>
        <w:t>关键字余弦相似度：统计</w:t>
      </w:r>
      <w:r>
        <w:t xml:space="preserve"> Java </w:t>
      </w:r>
      <w:r>
        <w:t>关键字频次并计算余弦相似度，反映控制结构和语言构造的使用模式。</w:t>
      </w:r>
    </w:p>
    <w:p w14:paraId="47A00FD9" w14:textId="77777777" w:rsidR="00F823CA" w:rsidRDefault="00000000">
      <w:r>
        <w:t xml:space="preserve">4. </w:t>
      </w:r>
      <w:r>
        <w:t>运算符余弦相似度：统计运算符使用情况，反映表达式和计算逻辑的相似程度。</w:t>
      </w:r>
    </w:p>
    <w:p w14:paraId="628CD411" w14:textId="77777777" w:rsidR="00F823CA" w:rsidRDefault="00000000">
      <w:r>
        <w:t xml:space="preserve">5. </w:t>
      </w:r>
      <w:r>
        <w:t>结构相似度：围绕分支、循环、括号和对象构造等结构性</w:t>
      </w:r>
      <w:r>
        <w:t xml:space="preserve"> Token </w:t>
      </w:r>
      <w:r>
        <w:t>统计相似度。</w:t>
      </w:r>
    </w:p>
    <w:p w14:paraId="4FB08104" w14:textId="77777777" w:rsidR="00F823CA" w:rsidRDefault="00000000">
      <w:r>
        <w:t xml:space="preserve">6. </w:t>
      </w:r>
      <w:r>
        <w:t>长度差异特征：比较</w:t>
      </w:r>
      <w:r>
        <w:t xml:space="preserve"> Token </w:t>
      </w:r>
      <w:r>
        <w:t>数量和代码行数差异。</w:t>
      </w:r>
    </w:p>
    <w:p w14:paraId="4152656C" w14:textId="77777777" w:rsidR="00F823CA" w:rsidRDefault="00000000">
      <w:r>
        <w:t xml:space="preserve">7. </w:t>
      </w:r>
      <w:r>
        <w:t>方法数量、循环数量、分支数量差异特征：从代码整体结构角度补充描述。</w:t>
      </w:r>
    </w:p>
    <w:p w14:paraId="1109BA74" w14:textId="77777777" w:rsidR="00F823CA" w:rsidRDefault="00000000">
      <w:r>
        <w:t xml:space="preserve">8. </w:t>
      </w:r>
      <w:r>
        <w:t>基础相似度：将若干规则特征加权融合得到基础相似度，用于</w:t>
      </w:r>
      <w:proofErr w:type="gramStart"/>
      <w:r>
        <w:t>弱监督</w:t>
      </w:r>
      <w:proofErr w:type="gramEnd"/>
      <w:r>
        <w:t>标签生成和解释性分析。</w:t>
      </w:r>
    </w:p>
    <w:p w14:paraId="3D429BEE" w14:textId="77777777" w:rsidR="00F823CA" w:rsidRDefault="00F823CA">
      <w:pPr>
        <w:pStyle w:val="ab"/>
      </w:pPr>
    </w:p>
    <w:p w14:paraId="3F64BE3F" w14:textId="77777777" w:rsidR="00F823CA" w:rsidRDefault="00000000">
      <w:r>
        <w:t>上述特征既能够为模型输出提供一定解释依据，也便于在消融实验中分析不同特征的作用。</w:t>
      </w:r>
    </w:p>
    <w:p w14:paraId="16E346FD" w14:textId="77777777" w:rsidR="00F823CA" w:rsidRDefault="00F823CA">
      <w:pPr>
        <w:pStyle w:val="ab"/>
      </w:pPr>
    </w:p>
    <w:p w14:paraId="2827120E" w14:textId="77777777" w:rsidR="00F823CA" w:rsidRDefault="00000000">
      <w:pPr>
        <w:pStyle w:val="a"/>
        <w:rPr>
          <w:rFonts w:hint="eastAsia"/>
        </w:rPr>
      </w:pPr>
      <w:bookmarkStart w:id="17" w:name="_Toc227685418"/>
      <w:r>
        <w:t xml:space="preserve">3.5 </w:t>
      </w:r>
      <w:proofErr w:type="gramStart"/>
      <w:r>
        <w:t>弱监督</w:t>
      </w:r>
      <w:proofErr w:type="gramEnd"/>
      <w:r>
        <w:t>标签构造</w:t>
      </w:r>
      <w:bookmarkEnd w:id="17"/>
    </w:p>
    <w:p w14:paraId="7DEC7B20" w14:textId="77777777" w:rsidR="00F823CA" w:rsidRDefault="00F823CA">
      <w:pPr>
        <w:pStyle w:val="ab"/>
      </w:pPr>
    </w:p>
    <w:p w14:paraId="743C64DF" w14:textId="77777777" w:rsidR="00F823CA" w:rsidRDefault="00000000">
      <w:r>
        <w:t>由于数据集中没有现成的</w:t>
      </w:r>
      <w:r>
        <w:t>“</w:t>
      </w:r>
      <w:r>
        <w:t>相似代码对</w:t>
      </w:r>
      <w:r>
        <w:t>”</w:t>
      </w:r>
      <w:r>
        <w:t>人工标注信息，本文采用</w:t>
      </w:r>
      <w:proofErr w:type="gramStart"/>
      <w:r>
        <w:t>弱监督</w:t>
      </w:r>
      <w:proofErr w:type="gramEnd"/>
      <w:r>
        <w:t>方式自动构造训练样本。具体策略如下：</w:t>
      </w:r>
    </w:p>
    <w:p w14:paraId="4BF6AEBB" w14:textId="77777777" w:rsidR="00F823CA" w:rsidRDefault="00F823CA">
      <w:pPr>
        <w:pStyle w:val="ab"/>
      </w:pPr>
    </w:p>
    <w:p w14:paraId="519A0F2E" w14:textId="77777777" w:rsidR="00F823CA" w:rsidRDefault="00000000">
      <w:r>
        <w:t xml:space="preserve">1. </w:t>
      </w:r>
      <w:r>
        <w:t>对同题代码对提取特征，并计算基础相似度分数。</w:t>
      </w:r>
    </w:p>
    <w:p w14:paraId="1E4529FC" w14:textId="77777777" w:rsidR="00F823CA" w:rsidRDefault="00000000">
      <w:r>
        <w:lastRenderedPageBreak/>
        <w:t xml:space="preserve">2. </w:t>
      </w:r>
      <w:r>
        <w:t>当基础相似度大于等于高阈值时，将其标记为正样本，即</w:t>
      </w:r>
      <w:r>
        <w:t>“</w:t>
      </w:r>
      <w:r>
        <w:t>相似代码对</w:t>
      </w:r>
      <w:r>
        <w:t>”</w:t>
      </w:r>
      <w:r>
        <w:t>。</w:t>
      </w:r>
    </w:p>
    <w:p w14:paraId="5E686CF4" w14:textId="77777777" w:rsidR="00F823CA" w:rsidRDefault="00000000">
      <w:r>
        <w:t xml:space="preserve">3. </w:t>
      </w:r>
      <w:r>
        <w:t>当基础相似度小于</w:t>
      </w:r>
      <w:proofErr w:type="gramStart"/>
      <w:r>
        <w:t>等于低</w:t>
      </w:r>
      <w:proofErr w:type="gramEnd"/>
      <w:r>
        <w:t>阈值时，将其标记为负样本，即</w:t>
      </w:r>
      <w:r>
        <w:t>“</w:t>
      </w:r>
      <w:r>
        <w:t>不相似代码对</w:t>
      </w:r>
      <w:r>
        <w:t>”</w:t>
      </w:r>
      <w:r>
        <w:t>。</w:t>
      </w:r>
    </w:p>
    <w:p w14:paraId="6728C69F" w14:textId="77777777" w:rsidR="00F823CA" w:rsidRDefault="00000000">
      <w:r>
        <w:t xml:space="preserve">4. </w:t>
      </w:r>
      <w:r>
        <w:t>对介于高低阈值之间的样本暂不用于监督训练，以减少噪声标签干扰。</w:t>
      </w:r>
    </w:p>
    <w:p w14:paraId="2258B6E0" w14:textId="77777777" w:rsidR="00F823CA" w:rsidRDefault="00000000">
      <w:r>
        <w:t xml:space="preserve">5. </w:t>
      </w:r>
      <w:r>
        <w:t>当某些小样本题目在固定阈值下无法同时生成正负样本时，使用自适应分位数方式补充标签，保证训练可执行性。</w:t>
      </w:r>
    </w:p>
    <w:p w14:paraId="406C858B" w14:textId="77777777" w:rsidR="00F823CA" w:rsidRDefault="00F823CA">
      <w:pPr>
        <w:pStyle w:val="ab"/>
      </w:pPr>
    </w:p>
    <w:p w14:paraId="1E4BFAFE" w14:textId="77777777" w:rsidR="00F823CA" w:rsidRDefault="00000000">
      <w:r>
        <w:t>在后续实验中，本文主要采用高阈值</w:t>
      </w:r>
      <w:r>
        <w:t xml:space="preserve"> 0.90</w:t>
      </w:r>
      <w:r>
        <w:t>、低阈值</w:t>
      </w:r>
      <w:r>
        <w:t xml:space="preserve"> 0.75 </w:t>
      </w:r>
      <w:r>
        <w:t>的配置，以提高样本标签可信度。</w:t>
      </w:r>
    </w:p>
    <w:p w14:paraId="63E89F6A" w14:textId="77777777" w:rsidR="00F823CA" w:rsidRDefault="00F823CA">
      <w:pPr>
        <w:pStyle w:val="ab"/>
      </w:pPr>
    </w:p>
    <w:p w14:paraId="6E3887BC" w14:textId="77777777" w:rsidR="00F823CA" w:rsidRDefault="00000000">
      <w:pPr>
        <w:pStyle w:val="a"/>
        <w:rPr>
          <w:rFonts w:hint="eastAsia"/>
        </w:rPr>
      </w:pPr>
      <w:bookmarkStart w:id="18" w:name="_Toc227685419"/>
      <w:r>
        <w:t xml:space="preserve">3.6 </w:t>
      </w:r>
      <w:r>
        <w:t>模型训练与预测流程</w:t>
      </w:r>
      <w:bookmarkEnd w:id="18"/>
    </w:p>
    <w:p w14:paraId="09BC3C86" w14:textId="77777777" w:rsidR="00F823CA" w:rsidRDefault="00F823CA">
      <w:pPr>
        <w:pStyle w:val="ab"/>
      </w:pPr>
    </w:p>
    <w:p w14:paraId="156A92A9" w14:textId="77777777" w:rsidR="00F823CA" w:rsidRDefault="00000000">
      <w:r>
        <w:t>在得到弱监督训练样本后，本文分别训练逻辑回归和随机森林模型。模型输入为各项数值特征，输出为代码对属于</w:t>
      </w:r>
      <w:r>
        <w:t>“</w:t>
      </w:r>
      <w:r>
        <w:t>相似</w:t>
      </w:r>
      <w:r>
        <w:t>”</w:t>
      </w:r>
      <w:r>
        <w:t>类别的概率值。本文将该概率值作为最终代码相似度分数，用于排序和高相似样本筛选。</w:t>
      </w:r>
    </w:p>
    <w:p w14:paraId="348916CA" w14:textId="77777777" w:rsidR="00F823CA" w:rsidRDefault="00F823CA">
      <w:pPr>
        <w:pStyle w:val="ab"/>
      </w:pPr>
    </w:p>
    <w:p w14:paraId="0A3C2278" w14:textId="77777777" w:rsidR="00F823CA" w:rsidRDefault="00000000">
      <w:r>
        <w:t>系统支持两种主要使用方式：</w:t>
      </w:r>
    </w:p>
    <w:p w14:paraId="40031C54" w14:textId="77777777" w:rsidR="00F823CA" w:rsidRDefault="00F823CA">
      <w:pPr>
        <w:pStyle w:val="ab"/>
      </w:pPr>
    </w:p>
    <w:p w14:paraId="526287F9" w14:textId="77777777" w:rsidR="00F823CA" w:rsidRDefault="00000000">
      <w:r>
        <w:t xml:space="preserve">1. </w:t>
      </w:r>
      <w:r>
        <w:t>批量训练与预测：输入数据集目录，自动构造代码对、训练模型并输出高相似结果。</w:t>
      </w:r>
    </w:p>
    <w:p w14:paraId="290743E9" w14:textId="77777777" w:rsidR="00F823CA" w:rsidRDefault="00000000">
      <w:r>
        <w:t xml:space="preserve">2. </w:t>
      </w:r>
      <w:proofErr w:type="gramStart"/>
      <w:r>
        <w:t>单文件</w:t>
      </w:r>
      <w:proofErr w:type="gramEnd"/>
      <w:r>
        <w:t>比较：输入两份本地</w:t>
      </w:r>
      <w:r>
        <w:t xml:space="preserve"> Java </w:t>
      </w:r>
      <w:r>
        <w:t>文件，直接输出特征明细和相似概率。</w:t>
      </w:r>
    </w:p>
    <w:p w14:paraId="16C4FD11" w14:textId="77777777" w:rsidR="00F823CA" w:rsidRDefault="00F823CA">
      <w:pPr>
        <w:pStyle w:val="ab"/>
      </w:pPr>
    </w:p>
    <w:p w14:paraId="1E2D2A3A" w14:textId="77777777" w:rsidR="00F823CA" w:rsidRDefault="00000000">
      <w:r>
        <w:t>此外，系统还支持模型对比实验、特征消融实验、严格泛化实验、全量打分结果导出以及人工复核抽样。为了避免人工</w:t>
      </w:r>
      <w:proofErr w:type="gramStart"/>
      <w:r>
        <w:t>验证仅</w:t>
      </w:r>
      <w:proofErr w:type="gramEnd"/>
      <w:r>
        <w:t>集中在最高分样本上，系统在输出高相似代码对之外，还能够导出全部候选代码对的打分结果，并按高分、中间分数、低分三个区间构造分层人工复核样本。这种设计有助于在实验分析中同时</w:t>
      </w:r>
      <w:proofErr w:type="gramStart"/>
      <w:r>
        <w:t>观察高</w:t>
      </w:r>
      <w:proofErr w:type="gramEnd"/>
      <w:r>
        <w:t>置信样本、边界模糊样本和低分对照样本，从而更客观地讨论误报风险与结果可信度。</w:t>
      </w:r>
    </w:p>
    <w:p w14:paraId="45B9BDA0" w14:textId="77777777" w:rsidR="00F823CA" w:rsidRDefault="00F823CA">
      <w:pPr>
        <w:pStyle w:val="ab"/>
      </w:pPr>
    </w:p>
    <w:p w14:paraId="01AC72B4" w14:textId="77777777" w:rsidR="00F823CA" w:rsidRDefault="00000000">
      <w:pPr>
        <w:pStyle w:val="aff6"/>
        <w:rPr>
          <w:rFonts w:hint="eastAsia"/>
        </w:rPr>
      </w:pPr>
      <w:bookmarkStart w:id="19" w:name="_Toc227685420"/>
      <w:r>
        <w:t>四、实验设计与结果分析</w:t>
      </w:r>
      <w:bookmarkEnd w:id="19"/>
    </w:p>
    <w:p w14:paraId="4FB9131F" w14:textId="77777777" w:rsidR="00F823CA" w:rsidRDefault="00F823CA">
      <w:pPr>
        <w:pStyle w:val="ab"/>
      </w:pPr>
    </w:p>
    <w:p w14:paraId="0A1F5ACB" w14:textId="77777777" w:rsidR="00F823CA" w:rsidRDefault="00000000">
      <w:pPr>
        <w:pStyle w:val="a"/>
        <w:rPr>
          <w:rFonts w:hint="eastAsia"/>
        </w:rPr>
      </w:pPr>
      <w:bookmarkStart w:id="20" w:name="_Toc227685421"/>
      <w:r>
        <w:t xml:space="preserve">4.1 </w:t>
      </w:r>
      <w:r>
        <w:t>实验环境与配置</w:t>
      </w:r>
      <w:bookmarkEnd w:id="20"/>
    </w:p>
    <w:p w14:paraId="6FEACFA5" w14:textId="77777777" w:rsidR="00F823CA" w:rsidRDefault="00F823CA">
      <w:pPr>
        <w:pStyle w:val="ab"/>
      </w:pPr>
    </w:p>
    <w:p w14:paraId="1E2CEC19" w14:textId="77777777" w:rsidR="00F823CA" w:rsidRDefault="00000000">
      <w:r>
        <w:t>本文实验在</w:t>
      </w:r>
      <w:r>
        <w:t xml:space="preserve"> Windows </w:t>
      </w:r>
      <w:r>
        <w:t>环境下完成，使用</w:t>
      </w:r>
      <w:r>
        <w:t xml:space="preserve"> Python 3.12 </w:t>
      </w:r>
      <w:r>
        <w:t>虚拟环境实现系统。主要依赖包括</w:t>
      </w:r>
      <w:r>
        <w:t xml:space="preserve"> pandas</w:t>
      </w:r>
      <w:r>
        <w:t>、</w:t>
      </w:r>
      <w:r>
        <w:t>scikit-learn</w:t>
      </w:r>
      <w:r>
        <w:t>、</w:t>
      </w:r>
      <w:proofErr w:type="spellStart"/>
      <w:r>
        <w:t>joblib</w:t>
      </w:r>
      <w:proofErr w:type="spellEnd"/>
      <w:r>
        <w:t xml:space="preserve"> </w:t>
      </w:r>
      <w:r>
        <w:t>和</w:t>
      </w:r>
      <w:r>
        <w:t xml:space="preserve"> </w:t>
      </w:r>
      <w:proofErr w:type="spellStart"/>
      <w:r>
        <w:t>pytest</w:t>
      </w:r>
      <w:proofErr w:type="spellEnd"/>
      <w:r>
        <w:t>。实验对象为</w:t>
      </w:r>
      <w:r>
        <w:t xml:space="preserve"> DSA Dataset </w:t>
      </w:r>
      <w:r>
        <w:t>中的</w:t>
      </w:r>
      <w:r>
        <w:t xml:space="preserve"> Java </w:t>
      </w:r>
      <w:r>
        <w:t>提交数据，默认按题目构造代码对，并在关键实验中启用</w:t>
      </w:r>
      <w:proofErr w:type="gramStart"/>
      <w:r>
        <w:t>跨用户</w:t>
      </w:r>
      <w:proofErr w:type="gramEnd"/>
      <w:r>
        <w:t>过滤，以避免同一用户多次提交对结果产生干扰。</w:t>
      </w:r>
    </w:p>
    <w:p w14:paraId="3C6A3800" w14:textId="77777777" w:rsidR="00F823CA" w:rsidRDefault="00F823CA">
      <w:pPr>
        <w:pStyle w:val="ab"/>
      </w:pPr>
    </w:p>
    <w:p w14:paraId="51F32553" w14:textId="77777777" w:rsidR="00F823CA" w:rsidRDefault="00000000">
      <w:r>
        <w:t>在主要实验配置中，本文采用如下参数：</w:t>
      </w:r>
    </w:p>
    <w:p w14:paraId="77EBCC5F" w14:textId="77777777" w:rsidR="00F823CA" w:rsidRDefault="00F823CA">
      <w:pPr>
        <w:pStyle w:val="ab"/>
      </w:pPr>
    </w:p>
    <w:p w14:paraId="2C0C55F1" w14:textId="77777777" w:rsidR="00F823CA" w:rsidRDefault="00000000">
      <w:r>
        <w:lastRenderedPageBreak/>
        <w:t xml:space="preserve">1. </w:t>
      </w:r>
      <w:r>
        <w:t>每题最多抽取</w:t>
      </w:r>
      <w:r>
        <w:t xml:space="preserve"> 1000 </w:t>
      </w:r>
      <w:r>
        <w:t>对代码对用于大规模实验；</w:t>
      </w:r>
    </w:p>
    <w:p w14:paraId="7049DB16" w14:textId="77777777" w:rsidR="00F823CA" w:rsidRDefault="00000000">
      <w:r>
        <w:t xml:space="preserve">2. </w:t>
      </w:r>
      <w:proofErr w:type="gramStart"/>
      <w:r>
        <w:t>弱监督</w:t>
      </w:r>
      <w:proofErr w:type="gramEnd"/>
      <w:r>
        <w:t>标签高阈值设为</w:t>
      </w:r>
      <w:r>
        <w:t xml:space="preserve"> 0.90</w:t>
      </w:r>
      <w:r>
        <w:t>，低阈值设为</w:t>
      </w:r>
      <w:r>
        <w:t xml:space="preserve"> 0.75</w:t>
      </w:r>
      <w:r>
        <w:t>；</w:t>
      </w:r>
    </w:p>
    <w:p w14:paraId="5C66C158" w14:textId="77777777" w:rsidR="00F823CA" w:rsidRDefault="00000000">
      <w:r>
        <w:t xml:space="preserve">3. </w:t>
      </w:r>
      <w:r>
        <w:t>高相似结果输出阈值设为</w:t>
      </w:r>
      <w:r>
        <w:t xml:space="preserve"> 0.90</w:t>
      </w:r>
      <w:r>
        <w:t>；</w:t>
      </w:r>
    </w:p>
    <w:p w14:paraId="6D142B9A" w14:textId="77777777" w:rsidR="00F823CA" w:rsidRDefault="00000000">
      <w:r>
        <w:t xml:space="preserve">4. </w:t>
      </w:r>
      <w:r>
        <w:t>主要模型包括逻辑回归和随机森林；</w:t>
      </w:r>
    </w:p>
    <w:p w14:paraId="39D99C98" w14:textId="77777777" w:rsidR="00F823CA" w:rsidRDefault="00000000">
      <w:r>
        <w:t xml:space="preserve">5. </w:t>
      </w:r>
      <w:r>
        <w:t>在严格泛化实验中，默认移除</w:t>
      </w:r>
      <w:r>
        <w:t xml:space="preserve"> `</w:t>
      </w:r>
      <w:proofErr w:type="spellStart"/>
      <w:r>
        <w:t>base_similarity</w:t>
      </w:r>
      <w:proofErr w:type="spellEnd"/>
      <w:r>
        <w:t xml:space="preserve">` </w:t>
      </w:r>
      <w:r>
        <w:t>特征，并按题目划分训练集与测试集；</w:t>
      </w:r>
    </w:p>
    <w:p w14:paraId="6C59518D" w14:textId="77777777" w:rsidR="00F823CA" w:rsidRDefault="00000000">
      <w:r>
        <w:t xml:space="preserve">6. </w:t>
      </w:r>
      <w:r>
        <w:t>在人工复核部分，除保留对高分样本的人工检查外，系统还支持基于全量得分结果的高</w:t>
      </w:r>
      <w:r>
        <w:t>/</w:t>
      </w:r>
      <w:r>
        <w:t>中</w:t>
      </w:r>
      <w:r>
        <w:t>/</w:t>
      </w:r>
      <w:r>
        <w:t>低三层分层抽样，用于后续扩展更均衡的人工验证集。</w:t>
      </w:r>
    </w:p>
    <w:p w14:paraId="399A825D" w14:textId="77777777" w:rsidR="00F823CA" w:rsidRDefault="00F823CA">
      <w:pPr>
        <w:pStyle w:val="ab"/>
      </w:pPr>
    </w:p>
    <w:p w14:paraId="7787F23D" w14:textId="77777777" w:rsidR="00F823CA" w:rsidRDefault="00000000">
      <w:pPr>
        <w:pStyle w:val="a"/>
        <w:rPr>
          <w:rFonts w:hint="eastAsia"/>
        </w:rPr>
      </w:pPr>
      <w:bookmarkStart w:id="21" w:name="_Toc227685422"/>
      <w:r>
        <w:t xml:space="preserve">4.2 </w:t>
      </w:r>
      <w:r>
        <w:t>数据集统计分析</w:t>
      </w:r>
      <w:bookmarkEnd w:id="21"/>
    </w:p>
    <w:p w14:paraId="356500CD" w14:textId="77777777" w:rsidR="00F823CA" w:rsidRDefault="00F823CA">
      <w:pPr>
        <w:pStyle w:val="ab"/>
      </w:pPr>
    </w:p>
    <w:p w14:paraId="7EDC8F03" w14:textId="77777777" w:rsidR="00F823CA" w:rsidRDefault="00000000">
      <w:r>
        <w:t>根据系统统计结果，</w:t>
      </w:r>
      <w:r>
        <w:t xml:space="preserve">DSA Dataset </w:t>
      </w:r>
      <w:r>
        <w:t>中共包含</w:t>
      </w:r>
      <w:r>
        <w:t xml:space="preserve"> 16074 </w:t>
      </w:r>
      <w:r>
        <w:t>份</w:t>
      </w:r>
      <w:r>
        <w:t xml:space="preserve"> Java </w:t>
      </w:r>
      <w:r>
        <w:t>提交，覆盖</w:t>
      </w:r>
      <w:r>
        <w:t xml:space="preserve"> 99 </w:t>
      </w:r>
      <w:r>
        <w:t>道题目和约</w:t>
      </w:r>
      <w:r>
        <w:t xml:space="preserve"> 270 </w:t>
      </w:r>
      <w:r>
        <w:t>名匿名用户。题目提交数量分布存在明显差异，部分题目提交数量较多，而部分题目提交量相对较小。由于完全两两构造代码对会导致样本规模过大，本文采用</w:t>
      </w:r>
      <w:r>
        <w:t>“</w:t>
      </w:r>
      <w:r>
        <w:t>同题内部构造</w:t>
      </w:r>
      <w:r>
        <w:t xml:space="preserve"> + </w:t>
      </w:r>
      <w:r>
        <w:t>每题最多抽样若干代码对</w:t>
      </w:r>
      <w:r>
        <w:t>”</w:t>
      </w:r>
      <w:r>
        <w:t>的策略控制计算成本。</w:t>
      </w:r>
    </w:p>
    <w:p w14:paraId="6E675E6C" w14:textId="77777777" w:rsidR="00F823CA" w:rsidRDefault="00F823CA">
      <w:pPr>
        <w:pStyle w:val="ab"/>
      </w:pPr>
    </w:p>
    <w:p w14:paraId="0E9E4AA6" w14:textId="77777777" w:rsidR="00F823CA" w:rsidRDefault="00000000">
      <w:r>
        <w:t>在</w:t>
      </w:r>
      <w:proofErr w:type="gramStart"/>
      <w:r>
        <w:t>跨用户</w:t>
      </w:r>
      <w:proofErr w:type="gramEnd"/>
      <w:r>
        <w:t>过滤实验下，训练样本规模达到</w:t>
      </w:r>
      <w:r>
        <w:t xml:space="preserve"> 68099 </w:t>
      </w:r>
      <w:r>
        <w:t>对，其中正样本</w:t>
      </w:r>
      <w:r>
        <w:t xml:space="preserve"> 2927 </w:t>
      </w:r>
      <w:r>
        <w:t>对，负样本</w:t>
      </w:r>
      <w:r>
        <w:t xml:space="preserve"> 65172 </w:t>
      </w:r>
      <w:r>
        <w:t>对。这表明在严格阈值和</w:t>
      </w:r>
      <w:proofErr w:type="gramStart"/>
      <w:r>
        <w:t>跨用户</w:t>
      </w:r>
      <w:proofErr w:type="gramEnd"/>
      <w:r>
        <w:t>条件下，系统仍能构造出规模可观的弱监督训练集，为后续机器学习训练提供支持。题目提交数量分布见表</w:t>
      </w:r>
      <w:r>
        <w:t>1</w:t>
      </w:r>
      <w:r>
        <w:t>，训练样本标签分布见表</w:t>
      </w:r>
      <w:r>
        <w:t>2</w:t>
      </w:r>
      <w:r>
        <w:t>。</w:t>
      </w:r>
    </w:p>
    <w:p w14:paraId="69A28E0E" w14:textId="77777777" w:rsidR="00F823CA" w:rsidRDefault="00000000">
      <w:pPr>
        <w:pStyle w:val="a7"/>
        <w:rPr>
          <w:rFonts w:hint="eastAsia"/>
        </w:rPr>
      </w:pPr>
      <w:r>
        <w:t>表</w:t>
      </w:r>
      <w:r>
        <w:t xml:space="preserve">1. </w:t>
      </w:r>
      <w:r>
        <w:t>题目提交数量分布（前</w:t>
      </w:r>
      <w:r>
        <w:t>10</w:t>
      </w:r>
      <w:r>
        <w:t>项）</w:t>
      </w:r>
    </w:p>
    <w:tbl>
      <w:tblPr>
        <w:tblStyle w:val="afc"/>
        <w:tblW w:w="0" w:type="auto"/>
        <w:tblLook w:val="04A0" w:firstRow="1" w:lastRow="0" w:firstColumn="1" w:lastColumn="0" w:noHBand="0" w:noVBand="1"/>
      </w:tblPr>
      <w:tblGrid>
        <w:gridCol w:w="4532"/>
        <w:gridCol w:w="4529"/>
      </w:tblGrid>
      <w:tr w:rsidR="00F823CA" w14:paraId="72CB4A33" w14:textId="77777777">
        <w:tc>
          <w:tcPr>
            <w:tcW w:w="4535" w:type="dxa"/>
          </w:tcPr>
          <w:p w14:paraId="1C30A16E" w14:textId="77777777" w:rsidR="00F823CA" w:rsidRDefault="00000000">
            <w:r>
              <w:t>Question (activity)</w:t>
            </w:r>
          </w:p>
        </w:tc>
        <w:tc>
          <w:tcPr>
            <w:tcW w:w="4535" w:type="dxa"/>
          </w:tcPr>
          <w:p w14:paraId="10ADB37C" w14:textId="77777777" w:rsidR="00F823CA" w:rsidRDefault="00000000">
            <w:r>
              <w:t>Number of submissions</w:t>
            </w:r>
          </w:p>
        </w:tc>
      </w:tr>
      <w:tr w:rsidR="00F823CA" w14:paraId="53911AC4" w14:textId="77777777">
        <w:tc>
          <w:tcPr>
            <w:tcW w:w="4535" w:type="dxa"/>
          </w:tcPr>
          <w:p w14:paraId="7BEA8288" w14:textId="77777777" w:rsidR="00F823CA" w:rsidRDefault="00000000">
            <w:proofErr w:type="spellStart"/>
            <w:r>
              <w:t>queue_with_array</w:t>
            </w:r>
            <w:proofErr w:type="spellEnd"/>
          </w:p>
        </w:tc>
        <w:tc>
          <w:tcPr>
            <w:tcW w:w="4535" w:type="dxa"/>
          </w:tcPr>
          <w:p w14:paraId="6E9E8CEC" w14:textId="77777777" w:rsidR="00F823CA" w:rsidRDefault="00000000">
            <w:r>
              <w:t>930</w:t>
            </w:r>
          </w:p>
        </w:tc>
      </w:tr>
      <w:tr w:rsidR="00F823CA" w14:paraId="005AF2D5" w14:textId="77777777">
        <w:tc>
          <w:tcPr>
            <w:tcW w:w="4535" w:type="dxa"/>
          </w:tcPr>
          <w:p w14:paraId="00BCB3BD" w14:textId="77777777" w:rsidR="00F823CA" w:rsidRDefault="00000000">
            <w:proofErr w:type="spellStart"/>
            <w:r>
              <w:t>duplicate_elements</w:t>
            </w:r>
            <w:proofErr w:type="spellEnd"/>
          </w:p>
        </w:tc>
        <w:tc>
          <w:tcPr>
            <w:tcW w:w="4535" w:type="dxa"/>
          </w:tcPr>
          <w:p w14:paraId="624807AA" w14:textId="77777777" w:rsidR="00F823CA" w:rsidRDefault="00000000">
            <w:r>
              <w:t>918</w:t>
            </w:r>
          </w:p>
        </w:tc>
      </w:tr>
      <w:tr w:rsidR="00F823CA" w14:paraId="5C880AFE" w14:textId="77777777">
        <w:tc>
          <w:tcPr>
            <w:tcW w:w="4535" w:type="dxa"/>
          </w:tcPr>
          <w:p w14:paraId="3C228DCD" w14:textId="77777777" w:rsidR="00F823CA" w:rsidRDefault="00000000">
            <w:proofErr w:type="spellStart"/>
            <w:r>
              <w:t>selection_sort_step_by_step</w:t>
            </w:r>
            <w:proofErr w:type="spellEnd"/>
          </w:p>
        </w:tc>
        <w:tc>
          <w:tcPr>
            <w:tcW w:w="4535" w:type="dxa"/>
          </w:tcPr>
          <w:p w14:paraId="14A6C2B3" w14:textId="77777777" w:rsidR="00F823CA" w:rsidRDefault="00000000">
            <w:r>
              <w:t>484</w:t>
            </w:r>
          </w:p>
        </w:tc>
      </w:tr>
      <w:tr w:rsidR="00F823CA" w14:paraId="2948E282" w14:textId="77777777">
        <w:tc>
          <w:tcPr>
            <w:tcW w:w="4535" w:type="dxa"/>
          </w:tcPr>
          <w:p w14:paraId="6A1A946D" w14:textId="77777777" w:rsidR="00F823CA" w:rsidRDefault="00000000">
            <w:proofErr w:type="spellStart"/>
            <w:r>
              <w:t>linked_list</w:t>
            </w:r>
            <w:proofErr w:type="spellEnd"/>
          </w:p>
        </w:tc>
        <w:tc>
          <w:tcPr>
            <w:tcW w:w="4535" w:type="dxa"/>
          </w:tcPr>
          <w:p w14:paraId="18BD17DB" w14:textId="77777777" w:rsidR="00F823CA" w:rsidRDefault="00000000">
            <w:r>
              <w:t>428</w:t>
            </w:r>
          </w:p>
        </w:tc>
      </w:tr>
      <w:tr w:rsidR="00F823CA" w14:paraId="13E1FA9F" w14:textId="77777777">
        <w:tc>
          <w:tcPr>
            <w:tcW w:w="4535" w:type="dxa"/>
          </w:tcPr>
          <w:p w14:paraId="6C2666AC" w14:textId="77777777" w:rsidR="00F823CA" w:rsidRDefault="00000000">
            <w:proofErr w:type="spellStart"/>
            <w:r>
              <w:t>sorted_insertion_last</w:t>
            </w:r>
            <w:proofErr w:type="spellEnd"/>
          </w:p>
        </w:tc>
        <w:tc>
          <w:tcPr>
            <w:tcW w:w="4535" w:type="dxa"/>
          </w:tcPr>
          <w:p w14:paraId="183DBF56" w14:textId="77777777" w:rsidR="00F823CA" w:rsidRDefault="00000000">
            <w:r>
              <w:t>406</w:t>
            </w:r>
          </w:p>
        </w:tc>
      </w:tr>
      <w:tr w:rsidR="00F823CA" w14:paraId="5EEA9EA0" w14:textId="77777777">
        <w:tc>
          <w:tcPr>
            <w:tcW w:w="4535" w:type="dxa"/>
          </w:tcPr>
          <w:p w14:paraId="5F5857F6" w14:textId="77777777" w:rsidR="00F823CA" w:rsidRDefault="00000000">
            <w:proofErr w:type="spellStart"/>
            <w:r>
              <w:t>warm_up_dsa</w:t>
            </w:r>
            <w:proofErr w:type="spellEnd"/>
          </w:p>
        </w:tc>
        <w:tc>
          <w:tcPr>
            <w:tcW w:w="4535" w:type="dxa"/>
          </w:tcPr>
          <w:p w14:paraId="5B336D07" w14:textId="77777777" w:rsidR="00F823CA" w:rsidRDefault="00000000">
            <w:r>
              <w:t>383</w:t>
            </w:r>
          </w:p>
        </w:tc>
      </w:tr>
      <w:tr w:rsidR="00F823CA" w14:paraId="595AED11" w14:textId="77777777">
        <w:tc>
          <w:tcPr>
            <w:tcW w:w="4535" w:type="dxa"/>
          </w:tcPr>
          <w:p w14:paraId="69D44E58" w14:textId="77777777" w:rsidR="00F823CA" w:rsidRDefault="00000000">
            <w:proofErr w:type="spellStart"/>
            <w:r>
              <w:t>hashset</w:t>
            </w:r>
            <w:proofErr w:type="spellEnd"/>
          </w:p>
        </w:tc>
        <w:tc>
          <w:tcPr>
            <w:tcW w:w="4535" w:type="dxa"/>
          </w:tcPr>
          <w:p w14:paraId="10CE673B" w14:textId="77777777" w:rsidR="00F823CA" w:rsidRDefault="00000000">
            <w:r>
              <w:t>344</w:t>
            </w:r>
          </w:p>
        </w:tc>
      </w:tr>
      <w:tr w:rsidR="00F823CA" w14:paraId="3AF0193A" w14:textId="77777777">
        <w:tc>
          <w:tcPr>
            <w:tcW w:w="4535" w:type="dxa"/>
          </w:tcPr>
          <w:p w14:paraId="10458C94" w14:textId="77777777" w:rsidR="00F823CA" w:rsidRDefault="00000000">
            <w:proofErr w:type="spellStart"/>
            <w:r>
              <w:t>counting_sort_step_by_step</w:t>
            </w:r>
            <w:proofErr w:type="spellEnd"/>
          </w:p>
        </w:tc>
        <w:tc>
          <w:tcPr>
            <w:tcW w:w="4535" w:type="dxa"/>
          </w:tcPr>
          <w:p w14:paraId="572ED6B7" w14:textId="77777777" w:rsidR="00F823CA" w:rsidRDefault="00000000">
            <w:r>
              <w:t>329</w:t>
            </w:r>
          </w:p>
        </w:tc>
      </w:tr>
      <w:tr w:rsidR="00F823CA" w14:paraId="7FFEC9C5" w14:textId="77777777">
        <w:tc>
          <w:tcPr>
            <w:tcW w:w="4535" w:type="dxa"/>
          </w:tcPr>
          <w:p w14:paraId="28048B61" w14:textId="77777777" w:rsidR="00F823CA" w:rsidRDefault="00000000">
            <w:proofErr w:type="spellStart"/>
            <w:r>
              <w:t>recursive_insertion_sort</w:t>
            </w:r>
            <w:proofErr w:type="spellEnd"/>
          </w:p>
        </w:tc>
        <w:tc>
          <w:tcPr>
            <w:tcW w:w="4535" w:type="dxa"/>
          </w:tcPr>
          <w:p w14:paraId="5163E2C0" w14:textId="77777777" w:rsidR="00F823CA" w:rsidRDefault="00000000">
            <w:r>
              <w:t>328</w:t>
            </w:r>
          </w:p>
        </w:tc>
      </w:tr>
      <w:tr w:rsidR="00F823CA" w14:paraId="2B033F2A" w14:textId="77777777">
        <w:tc>
          <w:tcPr>
            <w:tcW w:w="4535" w:type="dxa"/>
          </w:tcPr>
          <w:p w14:paraId="6C8F8B97" w14:textId="77777777" w:rsidR="00F823CA" w:rsidRDefault="00000000">
            <w:proofErr w:type="spellStart"/>
            <w:r>
              <w:t>swap_neighbors</w:t>
            </w:r>
            <w:proofErr w:type="spellEnd"/>
          </w:p>
        </w:tc>
        <w:tc>
          <w:tcPr>
            <w:tcW w:w="4535" w:type="dxa"/>
          </w:tcPr>
          <w:p w14:paraId="59EB17F7" w14:textId="77777777" w:rsidR="00F823CA" w:rsidRDefault="00000000">
            <w:r>
              <w:t>323</w:t>
            </w:r>
          </w:p>
        </w:tc>
      </w:tr>
    </w:tbl>
    <w:p w14:paraId="369AFF55" w14:textId="77777777" w:rsidR="00F823CA" w:rsidRDefault="00000000">
      <w:pPr>
        <w:pStyle w:val="a9"/>
      </w:pPr>
      <w:r>
        <w:t>数据来源：</w:t>
      </w:r>
      <w:proofErr w:type="spellStart"/>
      <w:r>
        <w:t>Zenodo</w:t>
      </w:r>
      <w:proofErr w:type="spellEnd"/>
      <w:r>
        <w:t xml:space="preserve"> DSA Dataset </w:t>
      </w:r>
      <w:r>
        <w:t>统计结果</w:t>
      </w:r>
    </w:p>
    <w:p w14:paraId="734227E2" w14:textId="77777777" w:rsidR="00F823CA" w:rsidRDefault="00000000">
      <w:pPr>
        <w:pStyle w:val="a7"/>
        <w:rPr>
          <w:rFonts w:hint="eastAsia"/>
        </w:rPr>
      </w:pPr>
      <w:r>
        <w:t>表</w:t>
      </w:r>
      <w:r>
        <w:t xml:space="preserve">2. </w:t>
      </w:r>
      <w:r>
        <w:t>训练样本标签分布</w:t>
      </w:r>
    </w:p>
    <w:tbl>
      <w:tblPr>
        <w:tblStyle w:val="afc"/>
        <w:tblW w:w="0" w:type="auto"/>
        <w:tblLook w:val="04A0" w:firstRow="1" w:lastRow="0" w:firstColumn="1" w:lastColumn="0" w:noHBand="0" w:noVBand="1"/>
      </w:tblPr>
      <w:tblGrid>
        <w:gridCol w:w="4530"/>
        <w:gridCol w:w="4531"/>
      </w:tblGrid>
      <w:tr w:rsidR="00F823CA" w14:paraId="75458BEF" w14:textId="77777777">
        <w:tc>
          <w:tcPr>
            <w:tcW w:w="4535" w:type="dxa"/>
          </w:tcPr>
          <w:p w14:paraId="4C00F84B" w14:textId="77777777" w:rsidR="00F823CA" w:rsidRDefault="00000000">
            <w:r>
              <w:t>label</w:t>
            </w:r>
          </w:p>
        </w:tc>
        <w:tc>
          <w:tcPr>
            <w:tcW w:w="4535" w:type="dxa"/>
          </w:tcPr>
          <w:p w14:paraId="5C42445D" w14:textId="77777777" w:rsidR="00F823CA" w:rsidRDefault="00000000">
            <w:r>
              <w:t>count</w:t>
            </w:r>
          </w:p>
        </w:tc>
      </w:tr>
      <w:tr w:rsidR="00F823CA" w14:paraId="6B806652" w14:textId="77777777">
        <w:tc>
          <w:tcPr>
            <w:tcW w:w="4535" w:type="dxa"/>
          </w:tcPr>
          <w:p w14:paraId="08163C19" w14:textId="77777777" w:rsidR="00F823CA" w:rsidRDefault="00000000">
            <w:r>
              <w:t>0</w:t>
            </w:r>
          </w:p>
        </w:tc>
        <w:tc>
          <w:tcPr>
            <w:tcW w:w="4535" w:type="dxa"/>
          </w:tcPr>
          <w:p w14:paraId="580C50B0" w14:textId="77777777" w:rsidR="00F823CA" w:rsidRDefault="00000000">
            <w:r>
              <w:t>65172</w:t>
            </w:r>
          </w:p>
        </w:tc>
      </w:tr>
      <w:tr w:rsidR="00F823CA" w14:paraId="34ED619D" w14:textId="77777777">
        <w:tc>
          <w:tcPr>
            <w:tcW w:w="4535" w:type="dxa"/>
          </w:tcPr>
          <w:p w14:paraId="37E257B1" w14:textId="77777777" w:rsidR="00F823CA" w:rsidRDefault="00000000">
            <w:r>
              <w:t>1</w:t>
            </w:r>
          </w:p>
        </w:tc>
        <w:tc>
          <w:tcPr>
            <w:tcW w:w="4535" w:type="dxa"/>
          </w:tcPr>
          <w:p w14:paraId="014AFD8B" w14:textId="77777777" w:rsidR="00F823CA" w:rsidRDefault="00000000">
            <w:r>
              <w:t>2927</w:t>
            </w:r>
          </w:p>
        </w:tc>
      </w:tr>
    </w:tbl>
    <w:p w14:paraId="11C68CA5" w14:textId="77777777" w:rsidR="00F823CA" w:rsidRDefault="00000000">
      <w:pPr>
        <w:pStyle w:val="a9"/>
      </w:pPr>
      <w:r>
        <w:t>数据来源：本系统</w:t>
      </w:r>
      <w:proofErr w:type="gramStart"/>
      <w:r>
        <w:t>跨用户</w:t>
      </w:r>
      <w:proofErr w:type="gramEnd"/>
      <w:r>
        <w:t>训练样本统计</w:t>
      </w:r>
    </w:p>
    <w:p w14:paraId="090E554C" w14:textId="77777777" w:rsidR="00F823CA" w:rsidRDefault="00F823CA">
      <w:pPr>
        <w:pStyle w:val="ab"/>
      </w:pPr>
    </w:p>
    <w:p w14:paraId="05EAFB0C" w14:textId="77777777" w:rsidR="00F823CA" w:rsidRDefault="00000000">
      <w:pPr>
        <w:pStyle w:val="a"/>
        <w:rPr>
          <w:rFonts w:hint="eastAsia"/>
        </w:rPr>
      </w:pPr>
      <w:bookmarkStart w:id="22" w:name="_Toc227685423"/>
      <w:r>
        <w:t xml:space="preserve">4.3 </w:t>
      </w:r>
      <w:r>
        <w:t>模型对比实验</w:t>
      </w:r>
      <w:bookmarkEnd w:id="22"/>
    </w:p>
    <w:p w14:paraId="22ADC08F" w14:textId="77777777" w:rsidR="00F823CA" w:rsidRDefault="00F823CA">
      <w:pPr>
        <w:pStyle w:val="ab"/>
      </w:pPr>
    </w:p>
    <w:p w14:paraId="7EC0EAD3" w14:textId="77777777" w:rsidR="00F823CA" w:rsidRDefault="00000000">
      <w:r>
        <w:lastRenderedPageBreak/>
        <w:t>本文首先在</w:t>
      </w:r>
      <w:proofErr w:type="gramStart"/>
      <w:r>
        <w:t>跨用户</w:t>
      </w:r>
      <w:proofErr w:type="gramEnd"/>
      <w:r>
        <w:t>过滤条件下，对规则基线、逻辑回归和随机森林三种方法进行了对比实验。模型对比结果见表</w:t>
      </w:r>
      <w:r>
        <w:t>3</w:t>
      </w:r>
      <w:r>
        <w:t>。从表中可以看出，不同方法在</w:t>
      </w:r>
      <w:proofErr w:type="gramStart"/>
      <w:r>
        <w:t>当前弱监督</w:t>
      </w:r>
      <w:proofErr w:type="gramEnd"/>
      <w:r>
        <w:t>标签体系下均取得了较高的准确率、精确率、召回率和</w:t>
      </w:r>
      <w:r>
        <w:t xml:space="preserve"> F1 </w:t>
      </w:r>
      <w:r>
        <w:t>值。需要指出的是，这里的评价对象仍然是由规则基础相似度生成的伪标签，因此该组结果更适合解释为</w:t>
      </w:r>
      <w:r>
        <w:t>“</w:t>
      </w:r>
      <w:r>
        <w:t>模型与弱监督标签体系的一致性表现</w:t>
      </w:r>
      <w:r>
        <w:t>”</w:t>
      </w:r>
      <w:r>
        <w:t>，而不宜直接等同于对真实人工标注标准下最终性能的判断。</w:t>
      </w:r>
    </w:p>
    <w:p w14:paraId="49FDA40A" w14:textId="77777777" w:rsidR="00F823CA" w:rsidRDefault="00F823CA">
      <w:pPr>
        <w:pStyle w:val="ab"/>
      </w:pPr>
    </w:p>
    <w:p w14:paraId="228AEDC6" w14:textId="77777777" w:rsidR="00F823CA" w:rsidRDefault="00000000">
      <w:r>
        <w:t>尽管如此，该</w:t>
      </w:r>
      <w:proofErr w:type="gramStart"/>
      <w:r>
        <w:t>实验仍</w:t>
      </w:r>
      <w:proofErr w:type="gramEnd"/>
      <w:r>
        <w:t>具有一定参考价值。首先，规则基线可作为系统</w:t>
      </w:r>
      <w:proofErr w:type="gramStart"/>
      <w:r>
        <w:t>最</w:t>
      </w:r>
      <w:proofErr w:type="gramEnd"/>
      <w:r>
        <w:t>基础的比较对象；其次，逻辑回归和随机森林表明人工设计特征能够支持传统监督分类建模；最后，对比实验说明在当前特征体系下，随机森林更适合作为后续严格实验的主模型。为了降低</w:t>
      </w:r>
      <w:r>
        <w:t>“</w:t>
      </w:r>
      <w:r>
        <w:t>标签规则与模型特征同源</w:t>
      </w:r>
      <w:r>
        <w:t>”</w:t>
      </w:r>
      <w:r>
        <w:t>带来的影响，后文还进一步给出了去除</w:t>
      </w:r>
      <w:r>
        <w:t xml:space="preserve"> `</w:t>
      </w:r>
      <w:proofErr w:type="spellStart"/>
      <w:r>
        <w:t>base_similarity</w:t>
      </w:r>
      <w:proofErr w:type="spellEnd"/>
      <w:r>
        <w:t xml:space="preserve">` </w:t>
      </w:r>
      <w:r>
        <w:t>特征的消融实验、按题目划分的严格泛化实验以及人工辅助复核分析。</w:t>
      </w:r>
    </w:p>
    <w:p w14:paraId="46D08C1D" w14:textId="77777777" w:rsidR="00F823CA" w:rsidRDefault="00F823CA">
      <w:pPr>
        <w:pStyle w:val="ab"/>
      </w:pPr>
    </w:p>
    <w:p w14:paraId="499BFD71" w14:textId="77777777" w:rsidR="00F823CA" w:rsidRDefault="00000000">
      <w:pPr>
        <w:pStyle w:val="a"/>
        <w:rPr>
          <w:rFonts w:hint="eastAsia"/>
        </w:rPr>
      </w:pPr>
      <w:bookmarkStart w:id="23" w:name="_Toc227685424"/>
      <w:r>
        <w:t xml:space="preserve">4.4 </w:t>
      </w:r>
      <w:r>
        <w:t>特征消融实验</w:t>
      </w:r>
      <w:bookmarkEnd w:id="23"/>
    </w:p>
    <w:p w14:paraId="0056A7C7" w14:textId="77777777" w:rsidR="00F823CA" w:rsidRDefault="00F823CA">
      <w:pPr>
        <w:pStyle w:val="ab"/>
      </w:pPr>
    </w:p>
    <w:p w14:paraId="176F3AF6" w14:textId="77777777" w:rsidR="00F823CA" w:rsidRDefault="00000000">
      <w:r>
        <w:t>为分析不同特征对模型性能的影响，本文进一步进行了特征消融实验，分别考察完整特征、去除基础相似度、去除</w:t>
      </w:r>
      <w:r>
        <w:t xml:space="preserve"> Token Jaccard</w:t>
      </w:r>
      <w:r>
        <w:t>、去除序列相似度、去除结构特征以及仅保留基础相似度等情况。消融实验结果见表</w:t>
      </w:r>
      <w:r>
        <w:t>4</w:t>
      </w:r>
      <w:r>
        <w:t>。</w:t>
      </w:r>
    </w:p>
    <w:p w14:paraId="2135B5A7" w14:textId="77777777" w:rsidR="00F823CA" w:rsidRDefault="00000000">
      <w:pPr>
        <w:pStyle w:val="a7"/>
        <w:rPr>
          <w:rFonts w:hint="eastAsia"/>
        </w:rPr>
      </w:pPr>
      <w:r>
        <w:t>表</w:t>
      </w:r>
      <w:r>
        <w:t xml:space="preserve">4. </w:t>
      </w:r>
      <w:r>
        <w:t>特征消融实验结果</w:t>
      </w:r>
    </w:p>
    <w:tbl>
      <w:tblPr>
        <w:tblStyle w:val="afc"/>
        <w:tblW w:w="0" w:type="auto"/>
        <w:tblLook w:val="04A0" w:firstRow="1" w:lastRow="0" w:firstColumn="1" w:lastColumn="0" w:noHBand="0" w:noVBand="1"/>
      </w:tblPr>
      <w:tblGrid>
        <w:gridCol w:w="2075"/>
        <w:gridCol w:w="1544"/>
        <w:gridCol w:w="1623"/>
        <w:gridCol w:w="573"/>
        <w:gridCol w:w="1623"/>
        <w:gridCol w:w="1623"/>
      </w:tblGrid>
      <w:tr w:rsidR="00F823CA" w14:paraId="3FDA3B2B" w14:textId="77777777">
        <w:tc>
          <w:tcPr>
            <w:tcW w:w="1512" w:type="dxa"/>
          </w:tcPr>
          <w:p w14:paraId="2486980D" w14:textId="77777777" w:rsidR="00F823CA" w:rsidRDefault="00000000">
            <w:r>
              <w:t>ablation</w:t>
            </w:r>
          </w:p>
        </w:tc>
        <w:tc>
          <w:tcPr>
            <w:tcW w:w="1512" w:type="dxa"/>
          </w:tcPr>
          <w:p w14:paraId="5A83E23E" w14:textId="77777777" w:rsidR="00F823CA" w:rsidRDefault="00000000">
            <w:r>
              <w:t>accuracy</w:t>
            </w:r>
          </w:p>
        </w:tc>
        <w:tc>
          <w:tcPr>
            <w:tcW w:w="1512" w:type="dxa"/>
          </w:tcPr>
          <w:p w14:paraId="108B5538" w14:textId="77777777" w:rsidR="00F823CA" w:rsidRDefault="00000000">
            <w:r>
              <w:t>precision</w:t>
            </w:r>
          </w:p>
        </w:tc>
        <w:tc>
          <w:tcPr>
            <w:tcW w:w="1512" w:type="dxa"/>
          </w:tcPr>
          <w:p w14:paraId="4C510003" w14:textId="77777777" w:rsidR="00F823CA" w:rsidRDefault="00000000">
            <w:r>
              <w:t>recall</w:t>
            </w:r>
          </w:p>
        </w:tc>
        <w:tc>
          <w:tcPr>
            <w:tcW w:w="1512" w:type="dxa"/>
          </w:tcPr>
          <w:p w14:paraId="5A7A558B" w14:textId="77777777" w:rsidR="00F823CA" w:rsidRDefault="00000000">
            <w:r>
              <w:t>f1</w:t>
            </w:r>
          </w:p>
        </w:tc>
        <w:tc>
          <w:tcPr>
            <w:tcW w:w="1512" w:type="dxa"/>
          </w:tcPr>
          <w:p w14:paraId="2230A943" w14:textId="77777777" w:rsidR="00F823CA" w:rsidRDefault="00000000">
            <w:proofErr w:type="spellStart"/>
            <w:r>
              <w:t>roc_auc</w:t>
            </w:r>
            <w:proofErr w:type="spellEnd"/>
          </w:p>
        </w:tc>
      </w:tr>
      <w:tr w:rsidR="00F823CA" w14:paraId="13FA0F90" w14:textId="77777777">
        <w:tc>
          <w:tcPr>
            <w:tcW w:w="1512" w:type="dxa"/>
          </w:tcPr>
          <w:p w14:paraId="321CB391" w14:textId="77777777" w:rsidR="00F823CA" w:rsidRDefault="00000000">
            <w:proofErr w:type="spellStart"/>
            <w:r>
              <w:t>full_features</w:t>
            </w:r>
            <w:proofErr w:type="spellEnd"/>
          </w:p>
        </w:tc>
        <w:tc>
          <w:tcPr>
            <w:tcW w:w="1512" w:type="dxa"/>
          </w:tcPr>
          <w:p w14:paraId="12219E71" w14:textId="77777777" w:rsidR="00F823CA" w:rsidRDefault="00000000">
            <w:r>
              <w:t>1.0</w:t>
            </w:r>
          </w:p>
        </w:tc>
        <w:tc>
          <w:tcPr>
            <w:tcW w:w="1512" w:type="dxa"/>
          </w:tcPr>
          <w:p w14:paraId="2EC80395" w14:textId="77777777" w:rsidR="00F823CA" w:rsidRDefault="00000000">
            <w:r>
              <w:t>1.0</w:t>
            </w:r>
          </w:p>
        </w:tc>
        <w:tc>
          <w:tcPr>
            <w:tcW w:w="1512" w:type="dxa"/>
          </w:tcPr>
          <w:p w14:paraId="4A3E3D40" w14:textId="77777777" w:rsidR="00F823CA" w:rsidRDefault="00000000">
            <w:r>
              <w:t>1.0</w:t>
            </w:r>
          </w:p>
        </w:tc>
        <w:tc>
          <w:tcPr>
            <w:tcW w:w="1512" w:type="dxa"/>
          </w:tcPr>
          <w:p w14:paraId="50C09D16" w14:textId="77777777" w:rsidR="00F823CA" w:rsidRDefault="00000000">
            <w:r>
              <w:t>1.0</w:t>
            </w:r>
          </w:p>
        </w:tc>
        <w:tc>
          <w:tcPr>
            <w:tcW w:w="1512" w:type="dxa"/>
          </w:tcPr>
          <w:p w14:paraId="085730DC" w14:textId="77777777" w:rsidR="00F823CA" w:rsidRDefault="00000000">
            <w:r>
              <w:t>1.0</w:t>
            </w:r>
          </w:p>
        </w:tc>
      </w:tr>
      <w:tr w:rsidR="00F823CA" w14:paraId="4469D813" w14:textId="77777777">
        <w:tc>
          <w:tcPr>
            <w:tcW w:w="1512" w:type="dxa"/>
          </w:tcPr>
          <w:p w14:paraId="7B33BE28" w14:textId="77777777" w:rsidR="00F823CA" w:rsidRDefault="00000000">
            <w:proofErr w:type="spellStart"/>
            <w:r>
              <w:t>without_base_similarity</w:t>
            </w:r>
            <w:proofErr w:type="spellEnd"/>
          </w:p>
        </w:tc>
        <w:tc>
          <w:tcPr>
            <w:tcW w:w="1512" w:type="dxa"/>
          </w:tcPr>
          <w:p w14:paraId="0B13033D" w14:textId="77777777" w:rsidR="00F823CA" w:rsidRDefault="00000000">
            <w:r>
              <w:t>0.999949867147942</w:t>
            </w:r>
          </w:p>
        </w:tc>
        <w:tc>
          <w:tcPr>
            <w:tcW w:w="1512" w:type="dxa"/>
          </w:tcPr>
          <w:p w14:paraId="736FF4A1" w14:textId="77777777" w:rsidR="00F823CA" w:rsidRDefault="00000000">
            <w:r>
              <w:t>0.9991311902693312</w:t>
            </w:r>
          </w:p>
        </w:tc>
        <w:tc>
          <w:tcPr>
            <w:tcW w:w="1512" w:type="dxa"/>
          </w:tcPr>
          <w:p w14:paraId="2908AA8B" w14:textId="77777777" w:rsidR="00F823CA" w:rsidRDefault="00000000">
            <w:r>
              <w:t>1.0</w:t>
            </w:r>
          </w:p>
        </w:tc>
        <w:tc>
          <w:tcPr>
            <w:tcW w:w="1512" w:type="dxa"/>
          </w:tcPr>
          <w:p w14:paraId="4C835942" w14:textId="77777777" w:rsidR="00F823CA" w:rsidRDefault="00000000">
            <w:r>
              <w:t>0.9995654063450674</w:t>
            </w:r>
          </w:p>
        </w:tc>
        <w:tc>
          <w:tcPr>
            <w:tcW w:w="1512" w:type="dxa"/>
          </w:tcPr>
          <w:p w14:paraId="66040CBF" w14:textId="77777777" w:rsidR="00F823CA" w:rsidRDefault="00000000">
            <w:r>
              <w:t>0.9999999074782978</w:t>
            </w:r>
          </w:p>
        </w:tc>
      </w:tr>
      <w:tr w:rsidR="00F823CA" w14:paraId="2ABF3C3E" w14:textId="77777777">
        <w:tc>
          <w:tcPr>
            <w:tcW w:w="1512" w:type="dxa"/>
          </w:tcPr>
          <w:p w14:paraId="2B931ED4" w14:textId="77777777" w:rsidR="00F823CA" w:rsidRDefault="00000000">
            <w:proofErr w:type="spellStart"/>
            <w:r>
              <w:t>without_token_jaccard</w:t>
            </w:r>
            <w:proofErr w:type="spellEnd"/>
          </w:p>
        </w:tc>
        <w:tc>
          <w:tcPr>
            <w:tcW w:w="1512" w:type="dxa"/>
          </w:tcPr>
          <w:p w14:paraId="46128142" w14:textId="77777777" w:rsidR="00F823CA" w:rsidRDefault="00000000">
            <w:r>
              <w:t>1.0</w:t>
            </w:r>
          </w:p>
        </w:tc>
        <w:tc>
          <w:tcPr>
            <w:tcW w:w="1512" w:type="dxa"/>
          </w:tcPr>
          <w:p w14:paraId="4EF59D70" w14:textId="77777777" w:rsidR="00F823CA" w:rsidRDefault="00000000">
            <w:r>
              <w:t>1.0</w:t>
            </w:r>
          </w:p>
        </w:tc>
        <w:tc>
          <w:tcPr>
            <w:tcW w:w="1512" w:type="dxa"/>
          </w:tcPr>
          <w:p w14:paraId="3FA5B112" w14:textId="77777777" w:rsidR="00F823CA" w:rsidRDefault="00000000">
            <w:r>
              <w:t>1.0</w:t>
            </w:r>
          </w:p>
        </w:tc>
        <w:tc>
          <w:tcPr>
            <w:tcW w:w="1512" w:type="dxa"/>
          </w:tcPr>
          <w:p w14:paraId="5286E225" w14:textId="77777777" w:rsidR="00F823CA" w:rsidRDefault="00000000">
            <w:r>
              <w:t>1.0</w:t>
            </w:r>
          </w:p>
        </w:tc>
        <w:tc>
          <w:tcPr>
            <w:tcW w:w="1512" w:type="dxa"/>
          </w:tcPr>
          <w:p w14:paraId="1B9E80C8" w14:textId="77777777" w:rsidR="00F823CA" w:rsidRDefault="00000000">
            <w:r>
              <w:t>1.0</w:t>
            </w:r>
          </w:p>
        </w:tc>
      </w:tr>
      <w:tr w:rsidR="00F823CA" w14:paraId="676784A9" w14:textId="77777777">
        <w:tc>
          <w:tcPr>
            <w:tcW w:w="1512" w:type="dxa"/>
          </w:tcPr>
          <w:p w14:paraId="0576EA39" w14:textId="77777777" w:rsidR="00F823CA" w:rsidRDefault="00000000">
            <w:proofErr w:type="spellStart"/>
            <w:r>
              <w:t>without_sequence_similarity</w:t>
            </w:r>
            <w:proofErr w:type="spellEnd"/>
          </w:p>
        </w:tc>
        <w:tc>
          <w:tcPr>
            <w:tcW w:w="1512" w:type="dxa"/>
          </w:tcPr>
          <w:p w14:paraId="3E043C10" w14:textId="77777777" w:rsidR="00F823CA" w:rsidRDefault="00000000">
            <w:r>
              <w:t>1.0</w:t>
            </w:r>
          </w:p>
        </w:tc>
        <w:tc>
          <w:tcPr>
            <w:tcW w:w="1512" w:type="dxa"/>
          </w:tcPr>
          <w:p w14:paraId="438103DC" w14:textId="77777777" w:rsidR="00F823CA" w:rsidRDefault="00000000">
            <w:r>
              <w:t>1.0</w:t>
            </w:r>
          </w:p>
        </w:tc>
        <w:tc>
          <w:tcPr>
            <w:tcW w:w="1512" w:type="dxa"/>
          </w:tcPr>
          <w:p w14:paraId="477DE4CA" w14:textId="77777777" w:rsidR="00F823CA" w:rsidRDefault="00000000">
            <w:r>
              <w:t>1.0</w:t>
            </w:r>
          </w:p>
        </w:tc>
        <w:tc>
          <w:tcPr>
            <w:tcW w:w="1512" w:type="dxa"/>
          </w:tcPr>
          <w:p w14:paraId="43BEF95E" w14:textId="77777777" w:rsidR="00F823CA" w:rsidRDefault="00000000">
            <w:r>
              <w:t>1.0</w:t>
            </w:r>
          </w:p>
        </w:tc>
        <w:tc>
          <w:tcPr>
            <w:tcW w:w="1512" w:type="dxa"/>
          </w:tcPr>
          <w:p w14:paraId="107158C7" w14:textId="77777777" w:rsidR="00F823CA" w:rsidRDefault="00000000">
            <w:r>
              <w:t>1.0</w:t>
            </w:r>
          </w:p>
        </w:tc>
      </w:tr>
      <w:tr w:rsidR="00F823CA" w14:paraId="2E5F6E7E" w14:textId="77777777">
        <w:tc>
          <w:tcPr>
            <w:tcW w:w="1512" w:type="dxa"/>
          </w:tcPr>
          <w:p w14:paraId="09593458" w14:textId="77777777" w:rsidR="00F823CA" w:rsidRDefault="00000000">
            <w:proofErr w:type="spellStart"/>
            <w:r>
              <w:t>without_structure_features</w:t>
            </w:r>
            <w:proofErr w:type="spellEnd"/>
          </w:p>
        </w:tc>
        <w:tc>
          <w:tcPr>
            <w:tcW w:w="1512" w:type="dxa"/>
          </w:tcPr>
          <w:p w14:paraId="3E39CB7E" w14:textId="77777777" w:rsidR="00F823CA" w:rsidRDefault="00000000">
            <w:r>
              <w:t>1.0</w:t>
            </w:r>
          </w:p>
        </w:tc>
        <w:tc>
          <w:tcPr>
            <w:tcW w:w="1512" w:type="dxa"/>
          </w:tcPr>
          <w:p w14:paraId="4A406B1A" w14:textId="77777777" w:rsidR="00F823CA" w:rsidRDefault="00000000">
            <w:r>
              <w:t>1.0</w:t>
            </w:r>
          </w:p>
        </w:tc>
        <w:tc>
          <w:tcPr>
            <w:tcW w:w="1512" w:type="dxa"/>
          </w:tcPr>
          <w:p w14:paraId="2459A57B" w14:textId="77777777" w:rsidR="00F823CA" w:rsidRDefault="00000000">
            <w:r>
              <w:t>1.0</w:t>
            </w:r>
          </w:p>
        </w:tc>
        <w:tc>
          <w:tcPr>
            <w:tcW w:w="1512" w:type="dxa"/>
          </w:tcPr>
          <w:p w14:paraId="1E2E1BC7" w14:textId="77777777" w:rsidR="00F823CA" w:rsidRDefault="00000000">
            <w:r>
              <w:t>1.0</w:t>
            </w:r>
          </w:p>
        </w:tc>
        <w:tc>
          <w:tcPr>
            <w:tcW w:w="1512" w:type="dxa"/>
          </w:tcPr>
          <w:p w14:paraId="69EC6EB1" w14:textId="77777777" w:rsidR="00F823CA" w:rsidRDefault="00000000">
            <w:r>
              <w:t>1.0</w:t>
            </w:r>
          </w:p>
        </w:tc>
      </w:tr>
      <w:tr w:rsidR="00F823CA" w14:paraId="3440C23D" w14:textId="77777777">
        <w:tc>
          <w:tcPr>
            <w:tcW w:w="1512" w:type="dxa"/>
          </w:tcPr>
          <w:p w14:paraId="1E1EAAB9" w14:textId="77777777" w:rsidR="00F823CA" w:rsidRDefault="00000000">
            <w:proofErr w:type="spellStart"/>
            <w:r>
              <w:t>base_similarity_only</w:t>
            </w:r>
            <w:proofErr w:type="spellEnd"/>
          </w:p>
        </w:tc>
        <w:tc>
          <w:tcPr>
            <w:tcW w:w="1512" w:type="dxa"/>
          </w:tcPr>
          <w:p w14:paraId="1988319C" w14:textId="77777777" w:rsidR="00F823CA" w:rsidRDefault="00000000">
            <w:r>
              <w:t>1.0</w:t>
            </w:r>
          </w:p>
        </w:tc>
        <w:tc>
          <w:tcPr>
            <w:tcW w:w="1512" w:type="dxa"/>
          </w:tcPr>
          <w:p w14:paraId="18E3DC34" w14:textId="77777777" w:rsidR="00F823CA" w:rsidRDefault="00000000">
            <w:r>
              <w:t>1.0</w:t>
            </w:r>
          </w:p>
        </w:tc>
        <w:tc>
          <w:tcPr>
            <w:tcW w:w="1512" w:type="dxa"/>
          </w:tcPr>
          <w:p w14:paraId="78838902" w14:textId="77777777" w:rsidR="00F823CA" w:rsidRDefault="00000000">
            <w:r>
              <w:t>1.0</w:t>
            </w:r>
          </w:p>
        </w:tc>
        <w:tc>
          <w:tcPr>
            <w:tcW w:w="1512" w:type="dxa"/>
          </w:tcPr>
          <w:p w14:paraId="692C14EC" w14:textId="77777777" w:rsidR="00F823CA" w:rsidRDefault="00000000">
            <w:r>
              <w:t>1.0</w:t>
            </w:r>
          </w:p>
        </w:tc>
        <w:tc>
          <w:tcPr>
            <w:tcW w:w="1512" w:type="dxa"/>
          </w:tcPr>
          <w:p w14:paraId="5B2BA409" w14:textId="77777777" w:rsidR="00F823CA" w:rsidRDefault="00000000">
            <w:r>
              <w:t>1.0</w:t>
            </w:r>
          </w:p>
        </w:tc>
      </w:tr>
    </w:tbl>
    <w:p w14:paraId="33687740" w14:textId="77777777" w:rsidR="00F823CA" w:rsidRDefault="00000000">
      <w:pPr>
        <w:pStyle w:val="a9"/>
      </w:pPr>
      <w:r>
        <w:t>数据来源：本系统特征消融实验结果</w:t>
      </w:r>
    </w:p>
    <w:p w14:paraId="49B3AAF7" w14:textId="77777777" w:rsidR="00F823CA" w:rsidRDefault="00F823CA">
      <w:pPr>
        <w:pStyle w:val="ab"/>
      </w:pPr>
    </w:p>
    <w:p w14:paraId="0CB2A1F8" w14:textId="77777777" w:rsidR="00F823CA" w:rsidRDefault="00000000">
      <w:r>
        <w:t>实验结果显示，完整特征集对应的模型表现最好；当去除</w:t>
      </w:r>
      <w:r>
        <w:t xml:space="preserve"> `</w:t>
      </w:r>
      <w:proofErr w:type="spellStart"/>
      <w:r>
        <w:t>base_similarity</w:t>
      </w:r>
      <w:proofErr w:type="spellEnd"/>
      <w:r>
        <w:t xml:space="preserve">` </w:t>
      </w:r>
      <w:r>
        <w:t>后，模型性能仅出现较小幅度下降，说明除基础相似度外，</w:t>
      </w:r>
      <w:r>
        <w:t xml:space="preserve">Token </w:t>
      </w:r>
      <w:r>
        <w:t>序列、词法统计和结构差异等特征同样能够提供有效判别信息。与此同时，仅使用</w:t>
      </w:r>
      <w:r>
        <w:t xml:space="preserve"> `</w:t>
      </w:r>
      <w:proofErr w:type="spellStart"/>
      <w:r>
        <w:t>base_similarity</w:t>
      </w:r>
      <w:proofErr w:type="spellEnd"/>
      <w:r>
        <w:t xml:space="preserve">` </w:t>
      </w:r>
      <w:r>
        <w:t>也能取得较高结果，说明规则相似度本身已经具有较强的区分能力。综合来看，本文所设计的多维特征体系具有一定互补性，并在</w:t>
      </w:r>
      <w:proofErr w:type="gramStart"/>
      <w:r>
        <w:t>当前弱监督</w:t>
      </w:r>
      <w:proofErr w:type="gramEnd"/>
      <w:r>
        <w:t>环境下表现出较好的稳定性。</w:t>
      </w:r>
    </w:p>
    <w:p w14:paraId="3BFC7193" w14:textId="77777777" w:rsidR="00F823CA" w:rsidRDefault="00F823CA">
      <w:pPr>
        <w:pStyle w:val="ab"/>
      </w:pPr>
    </w:p>
    <w:p w14:paraId="5E9DDD02" w14:textId="77777777" w:rsidR="00F823CA" w:rsidRDefault="00000000">
      <w:pPr>
        <w:pStyle w:val="a"/>
        <w:rPr>
          <w:rFonts w:hint="eastAsia"/>
        </w:rPr>
      </w:pPr>
      <w:bookmarkStart w:id="24" w:name="_Toc227685425"/>
      <w:r>
        <w:t xml:space="preserve">4.5 </w:t>
      </w:r>
      <w:r>
        <w:t>更严格的按题目划分泛化实验</w:t>
      </w:r>
      <w:bookmarkEnd w:id="24"/>
    </w:p>
    <w:p w14:paraId="69346FF0" w14:textId="77777777" w:rsidR="00F823CA" w:rsidRDefault="00F823CA">
      <w:pPr>
        <w:pStyle w:val="ab"/>
      </w:pPr>
    </w:p>
    <w:p w14:paraId="1BB73EB4" w14:textId="77777777" w:rsidR="00F823CA" w:rsidRDefault="00000000">
      <w:r>
        <w:t>为避免仅在随机划分样本条件下得到过高评价，本文进一步设计了更严格的泛化实验：训练集和测试</w:t>
      </w:r>
      <w:proofErr w:type="gramStart"/>
      <w:r>
        <w:t>集不再</w:t>
      </w:r>
      <w:proofErr w:type="gramEnd"/>
      <w:r>
        <w:t>随机按代码对划分，而是按题目划分；同时移除</w:t>
      </w:r>
      <w:r>
        <w:t xml:space="preserve"> `</w:t>
      </w:r>
      <w:proofErr w:type="spellStart"/>
      <w:r>
        <w:t>base_similarity</w:t>
      </w:r>
      <w:proofErr w:type="spellEnd"/>
      <w:r>
        <w:t xml:space="preserve">` </w:t>
      </w:r>
      <w:r>
        <w:t>特征，减少标签与特征同源带来的影响；实验对象继续采用</w:t>
      </w:r>
      <w:proofErr w:type="gramStart"/>
      <w:r>
        <w:t>跨用户</w:t>
      </w:r>
      <w:proofErr w:type="gramEnd"/>
      <w:r>
        <w:t>过滤后的样本。严格泛化实验结果见表</w:t>
      </w:r>
      <w:r>
        <w:t>5</w:t>
      </w:r>
      <w:r>
        <w:t>。</w:t>
      </w:r>
    </w:p>
    <w:p w14:paraId="5FED442C" w14:textId="77777777" w:rsidR="00F823CA" w:rsidRDefault="00000000">
      <w:pPr>
        <w:pStyle w:val="a7"/>
        <w:rPr>
          <w:rFonts w:hint="eastAsia"/>
        </w:rPr>
      </w:pPr>
      <w:r>
        <w:t>表</w:t>
      </w:r>
      <w:r>
        <w:t xml:space="preserve">5. </w:t>
      </w:r>
      <w:r>
        <w:t>按题目划分的严格泛化实验结果</w:t>
      </w:r>
    </w:p>
    <w:tbl>
      <w:tblPr>
        <w:tblStyle w:val="afc"/>
        <w:tblW w:w="0" w:type="auto"/>
        <w:tblLook w:val="04A0" w:firstRow="1" w:lastRow="0" w:firstColumn="1" w:lastColumn="0" w:noHBand="0" w:noVBand="1"/>
      </w:tblPr>
      <w:tblGrid>
        <w:gridCol w:w="833"/>
        <w:gridCol w:w="845"/>
        <w:gridCol w:w="798"/>
        <w:gridCol w:w="805"/>
        <w:gridCol w:w="757"/>
        <w:gridCol w:w="1143"/>
        <w:gridCol w:w="1143"/>
        <w:gridCol w:w="451"/>
        <w:gridCol w:w="1143"/>
        <w:gridCol w:w="1143"/>
      </w:tblGrid>
      <w:tr w:rsidR="00F823CA" w14:paraId="0B0C2AB6" w14:textId="77777777">
        <w:tc>
          <w:tcPr>
            <w:tcW w:w="907" w:type="dxa"/>
          </w:tcPr>
          <w:p w14:paraId="2C5D4273" w14:textId="77777777" w:rsidR="00F823CA" w:rsidRDefault="00000000">
            <w:proofErr w:type="spellStart"/>
            <w:r>
              <w:t>model_type</w:t>
            </w:r>
            <w:proofErr w:type="spellEnd"/>
          </w:p>
        </w:tc>
        <w:tc>
          <w:tcPr>
            <w:tcW w:w="907" w:type="dxa"/>
          </w:tcPr>
          <w:p w14:paraId="10CAEFED" w14:textId="77777777" w:rsidR="00F823CA" w:rsidRDefault="00000000">
            <w:proofErr w:type="spellStart"/>
            <w:r>
              <w:t>train_activities</w:t>
            </w:r>
            <w:proofErr w:type="spellEnd"/>
          </w:p>
        </w:tc>
        <w:tc>
          <w:tcPr>
            <w:tcW w:w="907" w:type="dxa"/>
          </w:tcPr>
          <w:p w14:paraId="546308C6" w14:textId="77777777" w:rsidR="00F823CA" w:rsidRDefault="00000000">
            <w:proofErr w:type="spellStart"/>
            <w:r>
              <w:t>test_activities</w:t>
            </w:r>
            <w:proofErr w:type="spellEnd"/>
          </w:p>
        </w:tc>
        <w:tc>
          <w:tcPr>
            <w:tcW w:w="907" w:type="dxa"/>
          </w:tcPr>
          <w:p w14:paraId="76547E2D" w14:textId="77777777" w:rsidR="00F823CA" w:rsidRDefault="00000000">
            <w:proofErr w:type="spellStart"/>
            <w:r>
              <w:t>train_samples</w:t>
            </w:r>
            <w:proofErr w:type="spellEnd"/>
          </w:p>
        </w:tc>
        <w:tc>
          <w:tcPr>
            <w:tcW w:w="907" w:type="dxa"/>
          </w:tcPr>
          <w:p w14:paraId="227973EB" w14:textId="77777777" w:rsidR="00F823CA" w:rsidRDefault="00000000">
            <w:proofErr w:type="spellStart"/>
            <w:r>
              <w:t>test_samples</w:t>
            </w:r>
            <w:proofErr w:type="spellEnd"/>
          </w:p>
        </w:tc>
        <w:tc>
          <w:tcPr>
            <w:tcW w:w="907" w:type="dxa"/>
          </w:tcPr>
          <w:p w14:paraId="2860C3AE" w14:textId="77777777" w:rsidR="00F823CA" w:rsidRDefault="00000000">
            <w:r>
              <w:t>accuracy</w:t>
            </w:r>
          </w:p>
        </w:tc>
        <w:tc>
          <w:tcPr>
            <w:tcW w:w="907" w:type="dxa"/>
          </w:tcPr>
          <w:p w14:paraId="233FC4BA" w14:textId="77777777" w:rsidR="00F823CA" w:rsidRDefault="00000000">
            <w:r>
              <w:t>precision</w:t>
            </w:r>
          </w:p>
        </w:tc>
        <w:tc>
          <w:tcPr>
            <w:tcW w:w="907" w:type="dxa"/>
          </w:tcPr>
          <w:p w14:paraId="606AD73B" w14:textId="77777777" w:rsidR="00F823CA" w:rsidRDefault="00000000">
            <w:r>
              <w:t>recall</w:t>
            </w:r>
          </w:p>
        </w:tc>
        <w:tc>
          <w:tcPr>
            <w:tcW w:w="907" w:type="dxa"/>
          </w:tcPr>
          <w:p w14:paraId="7DCFCD18" w14:textId="77777777" w:rsidR="00F823CA" w:rsidRDefault="00000000">
            <w:r>
              <w:t>f1</w:t>
            </w:r>
          </w:p>
        </w:tc>
        <w:tc>
          <w:tcPr>
            <w:tcW w:w="907" w:type="dxa"/>
          </w:tcPr>
          <w:p w14:paraId="27FC09AE" w14:textId="77777777" w:rsidR="00F823CA" w:rsidRDefault="00000000">
            <w:proofErr w:type="spellStart"/>
            <w:r>
              <w:t>roc_auc</w:t>
            </w:r>
            <w:proofErr w:type="spellEnd"/>
          </w:p>
        </w:tc>
      </w:tr>
      <w:tr w:rsidR="00F823CA" w14:paraId="34FC3508" w14:textId="77777777">
        <w:tc>
          <w:tcPr>
            <w:tcW w:w="907" w:type="dxa"/>
          </w:tcPr>
          <w:p w14:paraId="6CCF3B11" w14:textId="77777777" w:rsidR="00F823CA" w:rsidRDefault="00000000">
            <w:proofErr w:type="spellStart"/>
            <w:r>
              <w:t>random_forest</w:t>
            </w:r>
            <w:proofErr w:type="spellEnd"/>
          </w:p>
        </w:tc>
        <w:tc>
          <w:tcPr>
            <w:tcW w:w="907" w:type="dxa"/>
          </w:tcPr>
          <w:p w14:paraId="6519E8CB" w14:textId="77777777" w:rsidR="00F823CA" w:rsidRDefault="00000000">
            <w:r>
              <w:t>68</w:t>
            </w:r>
          </w:p>
        </w:tc>
        <w:tc>
          <w:tcPr>
            <w:tcW w:w="907" w:type="dxa"/>
          </w:tcPr>
          <w:p w14:paraId="2E04AA0F" w14:textId="77777777" w:rsidR="00F823CA" w:rsidRDefault="00000000">
            <w:r>
              <w:t>30</w:t>
            </w:r>
          </w:p>
        </w:tc>
        <w:tc>
          <w:tcPr>
            <w:tcW w:w="907" w:type="dxa"/>
          </w:tcPr>
          <w:p w14:paraId="03FCD406" w14:textId="77777777" w:rsidR="00F823CA" w:rsidRDefault="00000000">
            <w:r>
              <w:t>48152</w:t>
            </w:r>
          </w:p>
        </w:tc>
        <w:tc>
          <w:tcPr>
            <w:tcW w:w="907" w:type="dxa"/>
          </w:tcPr>
          <w:p w14:paraId="155EA41A" w14:textId="77777777" w:rsidR="00F823CA" w:rsidRDefault="00000000">
            <w:r>
              <w:t>19947</w:t>
            </w:r>
          </w:p>
        </w:tc>
        <w:tc>
          <w:tcPr>
            <w:tcW w:w="907" w:type="dxa"/>
          </w:tcPr>
          <w:p w14:paraId="6ACA3C94" w14:textId="77777777" w:rsidR="00F823CA" w:rsidRDefault="00000000">
            <w:r>
              <w:t>0.9999498671479421</w:t>
            </w:r>
          </w:p>
        </w:tc>
        <w:tc>
          <w:tcPr>
            <w:tcW w:w="907" w:type="dxa"/>
          </w:tcPr>
          <w:p w14:paraId="6B82F060" w14:textId="77777777" w:rsidR="00F823CA" w:rsidRDefault="00000000">
            <w:r>
              <w:t>0.9991311902693311</w:t>
            </w:r>
          </w:p>
        </w:tc>
        <w:tc>
          <w:tcPr>
            <w:tcW w:w="907" w:type="dxa"/>
          </w:tcPr>
          <w:p w14:paraId="194C8166" w14:textId="77777777" w:rsidR="00F823CA" w:rsidRDefault="00000000">
            <w:r>
              <w:t>1.0</w:t>
            </w:r>
          </w:p>
        </w:tc>
        <w:tc>
          <w:tcPr>
            <w:tcW w:w="907" w:type="dxa"/>
          </w:tcPr>
          <w:p w14:paraId="270CD689" w14:textId="77777777" w:rsidR="00F823CA" w:rsidRDefault="00000000">
            <w:r>
              <w:t>0.9995654063450674</w:t>
            </w:r>
          </w:p>
        </w:tc>
        <w:tc>
          <w:tcPr>
            <w:tcW w:w="907" w:type="dxa"/>
          </w:tcPr>
          <w:p w14:paraId="328F0D41" w14:textId="77777777" w:rsidR="00F823CA" w:rsidRDefault="00000000">
            <w:r>
              <w:t>0.9999999074782978</w:t>
            </w:r>
          </w:p>
        </w:tc>
      </w:tr>
    </w:tbl>
    <w:p w14:paraId="4A8B3325" w14:textId="77777777" w:rsidR="00F823CA" w:rsidRDefault="00000000">
      <w:pPr>
        <w:pStyle w:val="a9"/>
      </w:pPr>
      <w:r>
        <w:t>数据来源：本系统严格泛化实验结果</w:t>
      </w:r>
    </w:p>
    <w:p w14:paraId="5935F7F8" w14:textId="77777777" w:rsidR="00F823CA" w:rsidRDefault="00F823CA">
      <w:pPr>
        <w:pStyle w:val="ab"/>
      </w:pPr>
    </w:p>
    <w:p w14:paraId="0676C3A8" w14:textId="77777777" w:rsidR="00F823CA" w:rsidRDefault="00000000">
      <w:r>
        <w:t>实验结果表明，在</w:t>
      </w:r>
      <w:r>
        <w:t xml:space="preserve"> 68 </w:t>
      </w:r>
      <w:proofErr w:type="gramStart"/>
      <w:r>
        <w:t>个</w:t>
      </w:r>
      <w:proofErr w:type="gramEnd"/>
      <w:r>
        <w:t>训练题目和</w:t>
      </w:r>
      <w:r>
        <w:t xml:space="preserve"> 30 </w:t>
      </w:r>
      <w:proofErr w:type="gramStart"/>
      <w:r>
        <w:t>个</w:t>
      </w:r>
      <w:proofErr w:type="gramEnd"/>
      <w:r>
        <w:t>测试题目条件下，随机森林模型在</w:t>
      </w:r>
      <w:r>
        <w:t xml:space="preserve"> 48152 </w:t>
      </w:r>
      <w:proofErr w:type="gramStart"/>
      <w:r>
        <w:t>个</w:t>
      </w:r>
      <w:proofErr w:type="gramEnd"/>
      <w:r>
        <w:t>训练样本和</w:t>
      </w:r>
      <w:r>
        <w:t xml:space="preserve"> 19947 </w:t>
      </w:r>
      <w:proofErr w:type="gramStart"/>
      <w:r>
        <w:t>个</w:t>
      </w:r>
      <w:proofErr w:type="gramEnd"/>
      <w:r>
        <w:t>测试样本上取得了较高性能，其中准确率为</w:t>
      </w:r>
      <w:r>
        <w:t xml:space="preserve"> 0.99995</w:t>
      </w:r>
      <w:r>
        <w:t>，精确率为</w:t>
      </w:r>
      <w:r>
        <w:t xml:space="preserve"> 0.99913</w:t>
      </w:r>
      <w:r>
        <w:t>，召回率为</w:t>
      </w:r>
      <w:r>
        <w:t xml:space="preserve"> 1.00000</w:t>
      </w:r>
      <w:r>
        <w:t>，</w:t>
      </w:r>
      <w:r>
        <w:t xml:space="preserve">F1 </w:t>
      </w:r>
      <w:r>
        <w:t>值为</w:t>
      </w:r>
      <w:r>
        <w:t xml:space="preserve"> 0.99957</w:t>
      </w:r>
      <w:r>
        <w:t>，</w:t>
      </w:r>
      <w:r>
        <w:t xml:space="preserve">ROC-AUC </w:t>
      </w:r>
      <w:r>
        <w:t>为</w:t>
      </w:r>
      <w:r>
        <w:t xml:space="preserve"> 0.9999999</w:t>
      </w:r>
      <w:r>
        <w:t>。虽然这些指标仍然较高，但相较于直接保留</w:t>
      </w:r>
      <w:r>
        <w:t xml:space="preserve"> `</w:t>
      </w:r>
      <w:proofErr w:type="spellStart"/>
      <w:r>
        <w:t>base_similarity</w:t>
      </w:r>
      <w:proofErr w:type="spellEnd"/>
      <w:r>
        <w:t xml:space="preserve">` </w:t>
      </w:r>
      <w:r>
        <w:t>特征的闭环评估，该实验从题目划分和特征约束两个方面降低了评价偏乐观的风险。该结果说明，本文设计的特征不仅能够在同一题目环境下发挥作用，也能够在一定程度上迁移到未参与训练的新题目上，因此可以作为论文中相对更具代表性的自动化评估结果。</w:t>
      </w:r>
    </w:p>
    <w:p w14:paraId="153CC05A" w14:textId="77777777" w:rsidR="00F823CA" w:rsidRDefault="00F823CA">
      <w:pPr>
        <w:pStyle w:val="ab"/>
      </w:pPr>
    </w:p>
    <w:p w14:paraId="56ABF8A3" w14:textId="77777777" w:rsidR="00F823CA" w:rsidRDefault="00000000">
      <w:pPr>
        <w:pStyle w:val="a"/>
        <w:rPr>
          <w:rFonts w:hint="eastAsia"/>
        </w:rPr>
      </w:pPr>
      <w:bookmarkStart w:id="25" w:name="_Toc227685426"/>
      <w:r>
        <w:t xml:space="preserve">4.6 </w:t>
      </w:r>
      <w:r>
        <w:t>人工辅助复核分析</w:t>
      </w:r>
      <w:bookmarkEnd w:id="25"/>
    </w:p>
    <w:p w14:paraId="1E6E6B0B" w14:textId="77777777" w:rsidR="00F823CA" w:rsidRDefault="00F823CA">
      <w:pPr>
        <w:pStyle w:val="ab"/>
      </w:pPr>
    </w:p>
    <w:p w14:paraId="0D0D5912" w14:textId="77777777" w:rsidR="00F823CA" w:rsidRDefault="00000000">
      <w:r>
        <w:t>为了进一步</w:t>
      </w:r>
      <w:proofErr w:type="gramStart"/>
      <w:r>
        <w:t>验证高</w:t>
      </w:r>
      <w:proofErr w:type="gramEnd"/>
      <w:r>
        <w:t>相似结果的合理性，本文首先在</w:t>
      </w:r>
      <w:proofErr w:type="gramStart"/>
      <w:r>
        <w:t>跨用户</w:t>
      </w:r>
      <w:proofErr w:type="gramEnd"/>
      <w:r>
        <w:t>过滤后的高相似代码对中抽取</w:t>
      </w:r>
      <w:r>
        <w:t xml:space="preserve"> 100 </w:t>
      </w:r>
      <w:r>
        <w:t>组样本进行人工辅助复核。复核过程中，结合代码片段、题目信息和多项相似度特征，对样本进行二次确认。统计结果显示，已完成复核的</w:t>
      </w:r>
      <w:r>
        <w:t xml:space="preserve"> 100 </w:t>
      </w:r>
      <w:r>
        <w:t>组样本中，人工确认相似数量为</w:t>
      </w:r>
      <w:r>
        <w:t xml:space="preserve"> 100</w:t>
      </w:r>
      <w:r>
        <w:t>，人工判断不相似数量为</w:t>
      </w:r>
      <w:r>
        <w:t xml:space="preserve"> 0</w:t>
      </w:r>
      <w:r>
        <w:t>，人工确认率为</w:t>
      </w:r>
      <w:r>
        <w:t xml:space="preserve"> 100.00%</w:t>
      </w:r>
      <w:r>
        <w:t>，抽样样本平均模型相似度为</w:t>
      </w:r>
      <w:r>
        <w:t xml:space="preserve"> 0.9996</w:t>
      </w:r>
      <w:r>
        <w:t>，平均基础相似度为</w:t>
      </w:r>
      <w:r>
        <w:t xml:space="preserve"> 0.9398</w:t>
      </w:r>
      <w:r>
        <w:t>。人工辅助复核统计结果见表</w:t>
      </w:r>
      <w:r>
        <w:t>6</w:t>
      </w:r>
      <w:r>
        <w:t>。结合抽查结果可以发现，这些样本即使在变量名、类名或局部代码组织方式上存在差异，其核心算法流程、关键结构和输入输出处理逻辑仍表现出较高一致性。</w:t>
      </w:r>
    </w:p>
    <w:p w14:paraId="541EB35F" w14:textId="77777777" w:rsidR="00F823CA" w:rsidRDefault="00000000">
      <w:pPr>
        <w:pStyle w:val="a7"/>
        <w:rPr>
          <w:rFonts w:hint="eastAsia"/>
        </w:rPr>
      </w:pPr>
      <w:r>
        <w:t>表</w:t>
      </w:r>
      <w:r>
        <w:t xml:space="preserve">6. </w:t>
      </w:r>
      <w:r>
        <w:t>高分样本人工辅助复核统计结果</w:t>
      </w:r>
    </w:p>
    <w:tbl>
      <w:tblPr>
        <w:tblStyle w:val="afc"/>
        <w:tblW w:w="0" w:type="auto"/>
        <w:tblLook w:val="04A0" w:firstRow="1" w:lastRow="0" w:firstColumn="1" w:lastColumn="0" w:noHBand="0" w:noVBand="1"/>
      </w:tblPr>
      <w:tblGrid>
        <w:gridCol w:w="4530"/>
        <w:gridCol w:w="4531"/>
      </w:tblGrid>
      <w:tr w:rsidR="00F823CA" w14:paraId="00C60E00" w14:textId="77777777">
        <w:tc>
          <w:tcPr>
            <w:tcW w:w="4535" w:type="dxa"/>
          </w:tcPr>
          <w:p w14:paraId="38D42751" w14:textId="77777777" w:rsidR="00F823CA" w:rsidRDefault="00000000">
            <w:r>
              <w:t>指标</w:t>
            </w:r>
          </w:p>
        </w:tc>
        <w:tc>
          <w:tcPr>
            <w:tcW w:w="4535" w:type="dxa"/>
          </w:tcPr>
          <w:p w14:paraId="3DF5262B" w14:textId="77777777" w:rsidR="00F823CA" w:rsidRDefault="00000000">
            <w:r>
              <w:t>数值</w:t>
            </w:r>
          </w:p>
        </w:tc>
      </w:tr>
      <w:tr w:rsidR="00F823CA" w14:paraId="29960759" w14:textId="77777777">
        <w:tc>
          <w:tcPr>
            <w:tcW w:w="4535" w:type="dxa"/>
          </w:tcPr>
          <w:p w14:paraId="4913C953" w14:textId="77777777" w:rsidR="00F823CA" w:rsidRDefault="00000000">
            <w:r>
              <w:t>抽样总数</w:t>
            </w:r>
          </w:p>
        </w:tc>
        <w:tc>
          <w:tcPr>
            <w:tcW w:w="4535" w:type="dxa"/>
          </w:tcPr>
          <w:p w14:paraId="171F5F41" w14:textId="77777777" w:rsidR="00F823CA" w:rsidRDefault="00000000">
            <w:r>
              <w:t>100.0</w:t>
            </w:r>
          </w:p>
        </w:tc>
      </w:tr>
      <w:tr w:rsidR="00F823CA" w14:paraId="5F5E7C4F" w14:textId="77777777">
        <w:tc>
          <w:tcPr>
            <w:tcW w:w="4535" w:type="dxa"/>
          </w:tcPr>
          <w:p w14:paraId="7BA4A6CA" w14:textId="77777777" w:rsidR="00F823CA" w:rsidRDefault="00000000">
            <w:r>
              <w:t>已复核数量</w:t>
            </w:r>
          </w:p>
        </w:tc>
        <w:tc>
          <w:tcPr>
            <w:tcW w:w="4535" w:type="dxa"/>
          </w:tcPr>
          <w:p w14:paraId="769F7BD4" w14:textId="77777777" w:rsidR="00F823CA" w:rsidRDefault="00000000">
            <w:r>
              <w:t>100.0</w:t>
            </w:r>
          </w:p>
        </w:tc>
      </w:tr>
      <w:tr w:rsidR="00F823CA" w14:paraId="3A71807C" w14:textId="77777777">
        <w:tc>
          <w:tcPr>
            <w:tcW w:w="4535" w:type="dxa"/>
          </w:tcPr>
          <w:p w14:paraId="46D3CC20" w14:textId="77777777" w:rsidR="00F823CA" w:rsidRDefault="00000000">
            <w:r>
              <w:t>待复核数量</w:t>
            </w:r>
          </w:p>
        </w:tc>
        <w:tc>
          <w:tcPr>
            <w:tcW w:w="4535" w:type="dxa"/>
          </w:tcPr>
          <w:p w14:paraId="464AB0E8" w14:textId="77777777" w:rsidR="00F823CA" w:rsidRDefault="00000000">
            <w:r>
              <w:t>0.0</w:t>
            </w:r>
          </w:p>
        </w:tc>
      </w:tr>
      <w:tr w:rsidR="00F823CA" w14:paraId="70B9354D" w14:textId="77777777">
        <w:tc>
          <w:tcPr>
            <w:tcW w:w="4535" w:type="dxa"/>
          </w:tcPr>
          <w:p w14:paraId="2F5AE479" w14:textId="77777777" w:rsidR="00F823CA" w:rsidRDefault="00000000">
            <w:r>
              <w:t>人工确认相似数量</w:t>
            </w:r>
          </w:p>
        </w:tc>
        <w:tc>
          <w:tcPr>
            <w:tcW w:w="4535" w:type="dxa"/>
          </w:tcPr>
          <w:p w14:paraId="4CFBBE1D" w14:textId="77777777" w:rsidR="00F823CA" w:rsidRDefault="00000000">
            <w:r>
              <w:t>100.0</w:t>
            </w:r>
          </w:p>
        </w:tc>
      </w:tr>
      <w:tr w:rsidR="00F823CA" w14:paraId="2DC05D09" w14:textId="77777777">
        <w:tc>
          <w:tcPr>
            <w:tcW w:w="4535" w:type="dxa"/>
          </w:tcPr>
          <w:p w14:paraId="0C3EB1DA" w14:textId="77777777" w:rsidR="00F823CA" w:rsidRDefault="00000000">
            <w:r>
              <w:t>人工判断不相似数量</w:t>
            </w:r>
          </w:p>
        </w:tc>
        <w:tc>
          <w:tcPr>
            <w:tcW w:w="4535" w:type="dxa"/>
          </w:tcPr>
          <w:p w14:paraId="5C39BACE" w14:textId="77777777" w:rsidR="00F823CA" w:rsidRDefault="00000000">
            <w:r>
              <w:t>0.0</w:t>
            </w:r>
          </w:p>
        </w:tc>
      </w:tr>
      <w:tr w:rsidR="00F823CA" w14:paraId="45E59AA8" w14:textId="77777777">
        <w:tc>
          <w:tcPr>
            <w:tcW w:w="4535" w:type="dxa"/>
          </w:tcPr>
          <w:p w14:paraId="47BDE0D6" w14:textId="77777777" w:rsidR="00F823CA" w:rsidRDefault="00000000">
            <w:r>
              <w:t>人工判断不确定数量</w:t>
            </w:r>
          </w:p>
        </w:tc>
        <w:tc>
          <w:tcPr>
            <w:tcW w:w="4535" w:type="dxa"/>
          </w:tcPr>
          <w:p w14:paraId="5A673EEB" w14:textId="77777777" w:rsidR="00F823CA" w:rsidRDefault="00000000">
            <w:r>
              <w:t>0.0</w:t>
            </w:r>
          </w:p>
        </w:tc>
      </w:tr>
      <w:tr w:rsidR="00F823CA" w14:paraId="5303C8FB" w14:textId="77777777">
        <w:tc>
          <w:tcPr>
            <w:tcW w:w="4535" w:type="dxa"/>
          </w:tcPr>
          <w:p w14:paraId="146AFE58" w14:textId="77777777" w:rsidR="00F823CA" w:rsidRDefault="00000000">
            <w:r>
              <w:t>人工确认率</w:t>
            </w:r>
          </w:p>
        </w:tc>
        <w:tc>
          <w:tcPr>
            <w:tcW w:w="4535" w:type="dxa"/>
          </w:tcPr>
          <w:p w14:paraId="67AC2B3E" w14:textId="77777777" w:rsidR="00F823CA" w:rsidRDefault="00000000">
            <w:r>
              <w:t>1.0</w:t>
            </w:r>
          </w:p>
        </w:tc>
      </w:tr>
      <w:tr w:rsidR="00F823CA" w14:paraId="3EE333A0" w14:textId="77777777">
        <w:tc>
          <w:tcPr>
            <w:tcW w:w="4535" w:type="dxa"/>
          </w:tcPr>
          <w:p w14:paraId="53422EC2" w14:textId="77777777" w:rsidR="00F823CA" w:rsidRDefault="00000000">
            <w:r>
              <w:t>人工否定率</w:t>
            </w:r>
          </w:p>
        </w:tc>
        <w:tc>
          <w:tcPr>
            <w:tcW w:w="4535" w:type="dxa"/>
          </w:tcPr>
          <w:p w14:paraId="2D089FB2" w14:textId="77777777" w:rsidR="00F823CA" w:rsidRDefault="00000000">
            <w:r>
              <w:t>0.0</w:t>
            </w:r>
          </w:p>
        </w:tc>
      </w:tr>
      <w:tr w:rsidR="00F823CA" w14:paraId="0051F7EB" w14:textId="77777777">
        <w:tc>
          <w:tcPr>
            <w:tcW w:w="4535" w:type="dxa"/>
          </w:tcPr>
          <w:p w14:paraId="2D40514D" w14:textId="77777777" w:rsidR="00F823CA" w:rsidRDefault="00000000">
            <w:r>
              <w:t>人工不确定率</w:t>
            </w:r>
          </w:p>
        </w:tc>
        <w:tc>
          <w:tcPr>
            <w:tcW w:w="4535" w:type="dxa"/>
          </w:tcPr>
          <w:p w14:paraId="177BB817" w14:textId="77777777" w:rsidR="00F823CA" w:rsidRDefault="00000000">
            <w:r>
              <w:t>0.0</w:t>
            </w:r>
          </w:p>
        </w:tc>
      </w:tr>
      <w:tr w:rsidR="00F823CA" w14:paraId="1417E722" w14:textId="77777777">
        <w:tc>
          <w:tcPr>
            <w:tcW w:w="4535" w:type="dxa"/>
          </w:tcPr>
          <w:p w14:paraId="63A09044" w14:textId="77777777" w:rsidR="00F823CA" w:rsidRDefault="00000000">
            <w:r>
              <w:lastRenderedPageBreak/>
              <w:t>平均模型相似度</w:t>
            </w:r>
          </w:p>
        </w:tc>
        <w:tc>
          <w:tcPr>
            <w:tcW w:w="4535" w:type="dxa"/>
          </w:tcPr>
          <w:p w14:paraId="21CB6CC1" w14:textId="77777777" w:rsidR="00F823CA" w:rsidRDefault="00000000">
            <w:r>
              <w:t>0.9996</w:t>
            </w:r>
          </w:p>
        </w:tc>
      </w:tr>
      <w:tr w:rsidR="00F823CA" w14:paraId="6B8FBCD9" w14:textId="77777777">
        <w:tc>
          <w:tcPr>
            <w:tcW w:w="4535" w:type="dxa"/>
          </w:tcPr>
          <w:p w14:paraId="740AAD9C" w14:textId="77777777" w:rsidR="00F823CA" w:rsidRDefault="00000000">
            <w:r>
              <w:t>平均基础相似度</w:t>
            </w:r>
          </w:p>
        </w:tc>
        <w:tc>
          <w:tcPr>
            <w:tcW w:w="4535" w:type="dxa"/>
          </w:tcPr>
          <w:p w14:paraId="58B32498" w14:textId="77777777" w:rsidR="00F823CA" w:rsidRDefault="00000000">
            <w:r>
              <w:t>0.9398</w:t>
            </w:r>
          </w:p>
        </w:tc>
      </w:tr>
    </w:tbl>
    <w:p w14:paraId="044CC4AD" w14:textId="77777777" w:rsidR="00F823CA" w:rsidRDefault="00000000">
      <w:pPr>
        <w:pStyle w:val="a9"/>
      </w:pPr>
      <w:r>
        <w:t>数据来源：本系统高分样本人工辅助复核结果</w:t>
      </w:r>
    </w:p>
    <w:p w14:paraId="1021CD6F" w14:textId="77777777" w:rsidR="00F823CA" w:rsidRDefault="00F823CA">
      <w:pPr>
        <w:pStyle w:val="ab"/>
      </w:pPr>
    </w:p>
    <w:p w14:paraId="7BD2D1B8" w14:textId="77777777" w:rsidR="00F823CA" w:rsidRDefault="00000000">
      <w:r>
        <w:t>需要说明的是，上述人工复核主要针对高分样本，能够较好反映系统在高置信输出区域的命中质量，但对中间分数区间和低分区间的误报、漏报情况解释有限。为此，本文在系统实现中进一步补充了基于全量打分结果的分层人工复核抽样机制：系统先导出全部候选代码对的模型得分，再从高分、中间分数、低分三个区间分别抽取样本，构造更均衡的人工验证表。该机制能够为后续进一步扩展人工标注数据集提供工具支持，也有助于在答辩或后续研究中更全面地分析模型在不同分数区间的可靠性。</w:t>
      </w:r>
    </w:p>
    <w:p w14:paraId="61C47B19" w14:textId="77777777" w:rsidR="00F823CA" w:rsidRDefault="00F823CA">
      <w:pPr>
        <w:pStyle w:val="ab"/>
      </w:pPr>
    </w:p>
    <w:p w14:paraId="49B366A4" w14:textId="77777777" w:rsidR="00F823CA" w:rsidRDefault="00000000">
      <w:r>
        <w:t>因此，本文对人工复核结果的解释采取两层口径：一方面，现有高分样本复核结果表明系统输出的高置信候选具有较高合理性；另一方面，新增的分层抽样流程为后续补充更严格、更全面的人工验证奠定了基础。虽然本文尚未完成大规模分层人工标注，但这一改进有助于降低仅依赖高分样本抽查所带来的结论偏乐观风险。</w:t>
      </w:r>
    </w:p>
    <w:p w14:paraId="02758563" w14:textId="77777777" w:rsidR="00F823CA" w:rsidRDefault="00F823CA">
      <w:pPr>
        <w:pStyle w:val="ab"/>
      </w:pPr>
    </w:p>
    <w:p w14:paraId="718AD857" w14:textId="77777777" w:rsidR="00F823CA" w:rsidRDefault="00000000">
      <w:pPr>
        <w:pStyle w:val="a"/>
        <w:rPr>
          <w:rFonts w:hint="eastAsia"/>
        </w:rPr>
      </w:pPr>
      <w:bookmarkStart w:id="26" w:name="_Toc227685427"/>
      <w:r>
        <w:t xml:space="preserve">4.7 </w:t>
      </w:r>
      <w:r>
        <w:t>结果分析与讨论</w:t>
      </w:r>
      <w:bookmarkEnd w:id="26"/>
    </w:p>
    <w:p w14:paraId="769A7658" w14:textId="77777777" w:rsidR="00F823CA" w:rsidRDefault="00F823CA">
      <w:pPr>
        <w:pStyle w:val="ab"/>
      </w:pPr>
    </w:p>
    <w:p w14:paraId="1EBAFEBD" w14:textId="77777777" w:rsidR="00F823CA" w:rsidRDefault="00000000">
      <w:r>
        <w:t>综合实验结果可以得到以下结论。</w:t>
      </w:r>
    </w:p>
    <w:p w14:paraId="06CB5A60" w14:textId="77777777" w:rsidR="00F823CA" w:rsidRDefault="00F823CA">
      <w:pPr>
        <w:pStyle w:val="ab"/>
      </w:pPr>
    </w:p>
    <w:p w14:paraId="4256D3D1" w14:textId="77777777" w:rsidR="00F823CA" w:rsidRDefault="00000000">
      <w:r>
        <w:t>第一，本文构建的</w:t>
      </w:r>
      <w:r>
        <w:t>“</w:t>
      </w:r>
      <w:r>
        <w:t>预处理</w:t>
      </w:r>
      <w:r>
        <w:t xml:space="preserve"> + </w:t>
      </w:r>
      <w:r>
        <w:t>特征工程</w:t>
      </w:r>
      <w:r>
        <w:t xml:space="preserve"> + </w:t>
      </w:r>
      <w:r>
        <w:t>弱监督标签</w:t>
      </w:r>
      <w:r>
        <w:t xml:space="preserve"> + </w:t>
      </w:r>
      <w:r>
        <w:t>传统机器学习训练</w:t>
      </w:r>
      <w:r>
        <w:t>”</w:t>
      </w:r>
      <w:r>
        <w:t>技术路线能够在真实数据集上较稳定地运行，完成从数据处理到高相似代码输出的完整流程。</w:t>
      </w:r>
    </w:p>
    <w:p w14:paraId="1808C295" w14:textId="77777777" w:rsidR="00F823CA" w:rsidRDefault="00F823CA">
      <w:pPr>
        <w:pStyle w:val="ab"/>
      </w:pPr>
    </w:p>
    <w:p w14:paraId="231D96D0" w14:textId="77777777" w:rsidR="00F823CA" w:rsidRDefault="00000000">
      <w:r>
        <w:t>第二，</w:t>
      </w:r>
      <w:proofErr w:type="gramStart"/>
      <w:r>
        <w:t>跨用户</w:t>
      </w:r>
      <w:proofErr w:type="gramEnd"/>
      <w:r>
        <w:t>过滤、去除</w:t>
      </w:r>
      <w:r>
        <w:t xml:space="preserve"> `</w:t>
      </w:r>
      <w:proofErr w:type="spellStart"/>
      <w:r>
        <w:t>base_similarity</w:t>
      </w:r>
      <w:proofErr w:type="spellEnd"/>
      <w:r>
        <w:t xml:space="preserve">` </w:t>
      </w:r>
      <w:r>
        <w:t>的严格泛化实验以及人工辅助复核，共同增强了结果可信度，使模型评估更贴近</w:t>
      </w:r>
      <w:proofErr w:type="gramStart"/>
      <w:r>
        <w:t>教学查重场景</w:t>
      </w:r>
      <w:proofErr w:type="gramEnd"/>
      <w:r>
        <w:t>。</w:t>
      </w:r>
    </w:p>
    <w:p w14:paraId="412F6462" w14:textId="77777777" w:rsidR="00F823CA" w:rsidRDefault="00F823CA">
      <w:pPr>
        <w:pStyle w:val="ab"/>
      </w:pPr>
    </w:p>
    <w:p w14:paraId="522ACDA1" w14:textId="77777777" w:rsidR="00F823CA" w:rsidRDefault="00000000">
      <w:r>
        <w:t>第三，消融实验表明，基础相似度特征、</w:t>
      </w:r>
      <w:r>
        <w:t xml:space="preserve">Token </w:t>
      </w:r>
      <w:r>
        <w:t>序列特征和结构特征在整体方法中均起到重要作用，特征之间具有一定互补性。</w:t>
      </w:r>
    </w:p>
    <w:p w14:paraId="4F1F8503" w14:textId="77777777" w:rsidR="00F823CA" w:rsidRDefault="00F823CA">
      <w:pPr>
        <w:pStyle w:val="ab"/>
      </w:pPr>
    </w:p>
    <w:p w14:paraId="073E90AC" w14:textId="77777777" w:rsidR="00F823CA" w:rsidRDefault="00000000">
      <w:r>
        <w:t>第四，当前实验指标整体较高，这一方面说明方法在该数据集上的区分能力较强，另一方面也提示弱监督标签和特征体系之间存在较高一致性。因此，论文在解释实验结果时，不宜简单把伪标签上的满分或近满分指标直接视为真实最终性能，而应将其与更严格的按题目划分实验和人工复核结果结合起来综合讨论。</w:t>
      </w:r>
    </w:p>
    <w:p w14:paraId="0640BC07" w14:textId="77777777" w:rsidR="00F823CA" w:rsidRDefault="00F823CA">
      <w:pPr>
        <w:pStyle w:val="ab"/>
      </w:pPr>
    </w:p>
    <w:p w14:paraId="7C7A0C17" w14:textId="77777777" w:rsidR="00F823CA" w:rsidRDefault="00000000">
      <w:r>
        <w:t>第五，新增的分层人工复核抽样机制使人工验证不再局限于最高分样本，有助于后续进一步观察边界样本和低分样本的实际表现。这一改进虽然尚未形成大规模分层标注结果，但已经为论文后续完善和系统继续迭代提供了较为明确的方向。</w:t>
      </w:r>
    </w:p>
    <w:p w14:paraId="712ECD5B" w14:textId="77777777" w:rsidR="00F823CA" w:rsidRDefault="00F823CA">
      <w:pPr>
        <w:pStyle w:val="ab"/>
      </w:pPr>
    </w:p>
    <w:p w14:paraId="2B8917C4" w14:textId="77777777" w:rsidR="00F823CA" w:rsidRDefault="00000000">
      <w:pPr>
        <w:pStyle w:val="aff6"/>
        <w:rPr>
          <w:rFonts w:hint="eastAsia"/>
        </w:rPr>
      </w:pPr>
      <w:bookmarkStart w:id="27" w:name="_Toc227685428"/>
      <w:r>
        <w:t>五、总结与展望</w:t>
      </w:r>
      <w:bookmarkEnd w:id="27"/>
    </w:p>
    <w:p w14:paraId="45618FD9" w14:textId="77777777" w:rsidR="00F823CA" w:rsidRDefault="00F823CA">
      <w:pPr>
        <w:pStyle w:val="ab"/>
      </w:pPr>
    </w:p>
    <w:p w14:paraId="4AD842E9" w14:textId="77777777" w:rsidR="00F823CA" w:rsidRDefault="00000000">
      <w:pPr>
        <w:pStyle w:val="a"/>
        <w:rPr>
          <w:rFonts w:hint="eastAsia"/>
        </w:rPr>
      </w:pPr>
      <w:bookmarkStart w:id="28" w:name="_Toc227685429"/>
      <w:r>
        <w:t xml:space="preserve">5.1 </w:t>
      </w:r>
      <w:r>
        <w:t>工作总结</w:t>
      </w:r>
      <w:bookmarkEnd w:id="28"/>
    </w:p>
    <w:p w14:paraId="658BBEA2" w14:textId="77777777" w:rsidR="00F823CA" w:rsidRDefault="00F823CA">
      <w:pPr>
        <w:pStyle w:val="ab"/>
      </w:pPr>
    </w:p>
    <w:p w14:paraId="3D1D2C76" w14:textId="77777777" w:rsidR="00F823CA" w:rsidRDefault="00000000">
      <w:r>
        <w:t>本文围绕本科毕业设计</w:t>
      </w:r>
      <w:r>
        <w:t>“</w:t>
      </w:r>
      <w:r>
        <w:t>代码相似度算法设计</w:t>
      </w:r>
      <w:r>
        <w:t>”</w:t>
      </w:r>
      <w:r>
        <w:t>这一主题，完成了一套基于弱监督训练建模的代码相似度检测系统设计与实现。本文以</w:t>
      </w:r>
      <w:r>
        <w:t xml:space="preserve"> DSA Dataset </w:t>
      </w:r>
      <w:r>
        <w:t>的</w:t>
      </w:r>
      <w:r>
        <w:t xml:space="preserve"> Java </w:t>
      </w:r>
      <w:r>
        <w:t>提交数据为基础，完成了数据加载、代码预处理、特征工程、</w:t>
      </w:r>
      <w:proofErr w:type="gramStart"/>
      <w:r>
        <w:t>弱监督</w:t>
      </w:r>
      <w:proofErr w:type="gramEnd"/>
      <w:r>
        <w:t>标签构造、机器学习模型训练、批量预测、实验统计和人工辅助复核等工作。</w:t>
      </w:r>
    </w:p>
    <w:p w14:paraId="233F7C04" w14:textId="77777777" w:rsidR="00F823CA" w:rsidRDefault="00F823CA">
      <w:pPr>
        <w:pStyle w:val="ab"/>
      </w:pPr>
    </w:p>
    <w:p w14:paraId="5585746D" w14:textId="77777777" w:rsidR="00F823CA" w:rsidRDefault="00000000">
      <w:r>
        <w:t>在方法设计上，本文选择传统机器学习路线，避免了深度学习方案对算力、标注规模和</w:t>
      </w:r>
      <w:proofErr w:type="gramStart"/>
      <w:r>
        <w:t>调参经验</w:t>
      </w:r>
      <w:proofErr w:type="gramEnd"/>
      <w:r>
        <w:t>的较高要求，更适合本科毕业设计的研究深度与实现周期。实验结果表明，本文提出的方法能够较好识别同题场景下的高相似代码对，并在</w:t>
      </w:r>
      <w:proofErr w:type="gramStart"/>
      <w:r>
        <w:t>跨用户</w:t>
      </w:r>
      <w:proofErr w:type="gramEnd"/>
      <w:r>
        <w:t>与按题目划分等更严格条件下保持相对稳定的表现。</w:t>
      </w:r>
    </w:p>
    <w:p w14:paraId="7BD064AB" w14:textId="77777777" w:rsidR="00F823CA" w:rsidRDefault="00F823CA">
      <w:pPr>
        <w:pStyle w:val="ab"/>
      </w:pPr>
    </w:p>
    <w:p w14:paraId="04B2E39E" w14:textId="77777777" w:rsidR="00F823CA" w:rsidRDefault="00000000">
      <w:r>
        <w:t>从工程实现角度看，本文已实现较为完整的命令行工具链，能够支持数据概况查看、训练、预测、对比实验、消融实验、严格泛化实验、人工复核抽样、分层人工复核样本生成和论文统计表生成，为后续论文撰写和答辩展示提供了较完整的实验基础。</w:t>
      </w:r>
    </w:p>
    <w:p w14:paraId="5DD2E2AA" w14:textId="77777777" w:rsidR="00F823CA" w:rsidRDefault="00F823CA">
      <w:pPr>
        <w:pStyle w:val="ab"/>
      </w:pPr>
    </w:p>
    <w:p w14:paraId="7E4E6B6C" w14:textId="77777777" w:rsidR="00F823CA" w:rsidRDefault="00000000">
      <w:pPr>
        <w:pStyle w:val="a"/>
        <w:rPr>
          <w:rFonts w:hint="eastAsia"/>
        </w:rPr>
      </w:pPr>
      <w:bookmarkStart w:id="29" w:name="_Toc227685430"/>
      <w:r>
        <w:t xml:space="preserve">5.2 </w:t>
      </w:r>
      <w:r>
        <w:t>不足与展望</w:t>
      </w:r>
      <w:bookmarkEnd w:id="29"/>
    </w:p>
    <w:p w14:paraId="217BFC02" w14:textId="77777777" w:rsidR="00F823CA" w:rsidRDefault="00F823CA">
      <w:pPr>
        <w:pStyle w:val="ab"/>
      </w:pPr>
    </w:p>
    <w:p w14:paraId="2C7F9040" w14:textId="77777777" w:rsidR="00F823CA" w:rsidRDefault="00000000">
      <w:r>
        <w:t>尽管本文完成了预期的系统设计与实验分析，但仍存在一些不足。</w:t>
      </w:r>
    </w:p>
    <w:p w14:paraId="34CDB194" w14:textId="77777777" w:rsidR="00F823CA" w:rsidRDefault="00F823CA">
      <w:pPr>
        <w:pStyle w:val="ab"/>
      </w:pPr>
    </w:p>
    <w:p w14:paraId="52225BCC" w14:textId="77777777" w:rsidR="00F823CA" w:rsidRDefault="00000000">
      <w:r>
        <w:t>第一，本文所使用的训练标签来自</w:t>
      </w:r>
      <w:proofErr w:type="gramStart"/>
      <w:r>
        <w:t>弱监督</w:t>
      </w:r>
      <w:proofErr w:type="gramEnd"/>
      <w:r>
        <w:t>自动构造，而非大规模人工标注，因此实验指标仍受到标签质量和规则特征的一定影响。尤其是在标签构造规则与模型输入特征存在较高一致性时，自动化评价结果可能偏乐观。</w:t>
      </w:r>
    </w:p>
    <w:p w14:paraId="0B288392" w14:textId="77777777" w:rsidR="00F823CA" w:rsidRDefault="00F823CA">
      <w:pPr>
        <w:pStyle w:val="ab"/>
      </w:pPr>
    </w:p>
    <w:p w14:paraId="2C4C1F14" w14:textId="77777777" w:rsidR="00F823CA" w:rsidRDefault="00000000">
      <w:r>
        <w:t>第二，本文主要聚焦于同题内部的代码相似度分析，尚未进一步扩展到跨题目、跨课程或更复杂语义层面的代码相似检测场景。</w:t>
      </w:r>
    </w:p>
    <w:p w14:paraId="7F510E17" w14:textId="77777777" w:rsidR="00F823CA" w:rsidRDefault="00F823CA">
      <w:pPr>
        <w:pStyle w:val="ab"/>
      </w:pPr>
    </w:p>
    <w:p w14:paraId="639681AA" w14:textId="77777777" w:rsidR="00F823CA" w:rsidRDefault="00000000">
      <w:r>
        <w:t>第三，本文采用的特征主要基于词法和轻</w:t>
      </w:r>
      <w:proofErr w:type="gramStart"/>
      <w:r>
        <w:t>量结构</w:t>
      </w:r>
      <w:proofErr w:type="gramEnd"/>
      <w:r>
        <w:t>统计，尚未引入抽象语法树、控制流图或</w:t>
      </w:r>
      <w:proofErr w:type="gramStart"/>
      <w:r>
        <w:t>预训练</w:t>
      </w:r>
      <w:proofErr w:type="gramEnd"/>
      <w:r>
        <w:t>代码表示模型，因此在语义层面仍有进一步提升空间。</w:t>
      </w:r>
    </w:p>
    <w:p w14:paraId="1FF93399" w14:textId="77777777" w:rsidR="00F823CA" w:rsidRDefault="00F823CA">
      <w:pPr>
        <w:pStyle w:val="ab"/>
      </w:pPr>
    </w:p>
    <w:p w14:paraId="363D2A15" w14:textId="77777777" w:rsidR="00F823CA" w:rsidRDefault="00000000">
      <w:r>
        <w:t>未来可从以下几个方向继续深入研究：</w:t>
      </w:r>
    </w:p>
    <w:p w14:paraId="638435A1" w14:textId="77777777" w:rsidR="00F823CA" w:rsidRDefault="00F823CA">
      <w:pPr>
        <w:pStyle w:val="ab"/>
      </w:pPr>
    </w:p>
    <w:p w14:paraId="620A3EB3" w14:textId="77777777" w:rsidR="00F823CA" w:rsidRDefault="00000000">
      <w:r>
        <w:t xml:space="preserve">1. </w:t>
      </w:r>
      <w:r>
        <w:t>基于当前已实现的高</w:t>
      </w:r>
      <w:r>
        <w:t>/</w:t>
      </w:r>
      <w:r>
        <w:t>中</w:t>
      </w:r>
      <w:r>
        <w:t>/</w:t>
      </w:r>
      <w:r>
        <w:t>低分层抽样流程，构建更高质量的人类标注相似代码对数据集，用于更严格监督训练和评价；</w:t>
      </w:r>
    </w:p>
    <w:p w14:paraId="3E14315E" w14:textId="77777777" w:rsidR="00F823CA" w:rsidRDefault="00000000">
      <w:r>
        <w:t xml:space="preserve">2. </w:t>
      </w:r>
      <w:r>
        <w:t>引入</w:t>
      </w:r>
      <w:r>
        <w:t xml:space="preserve"> AST</w:t>
      </w:r>
      <w:r>
        <w:t>、程序图或</w:t>
      </w:r>
      <w:proofErr w:type="gramStart"/>
      <w:r>
        <w:t>预训练</w:t>
      </w:r>
      <w:proofErr w:type="gramEnd"/>
      <w:r>
        <w:t>代码模型，增强对语义层面相似性的表达能力；</w:t>
      </w:r>
    </w:p>
    <w:p w14:paraId="27B6C2E9" w14:textId="77777777" w:rsidR="00F823CA" w:rsidRDefault="00000000">
      <w:r>
        <w:t xml:space="preserve">3. </w:t>
      </w:r>
      <w:r>
        <w:t>研究更合理的负样本构造与难样本挖掘策略，提升模型区分细粒度相似代码的能力；</w:t>
      </w:r>
    </w:p>
    <w:p w14:paraId="29601D5E" w14:textId="77777777" w:rsidR="00F823CA" w:rsidRDefault="00000000">
      <w:r>
        <w:lastRenderedPageBreak/>
        <w:t xml:space="preserve">4. </w:t>
      </w:r>
      <w:r>
        <w:t>将系统扩展为可视化教学辅助平台，为教师提供更直观的高相似代码对分析与证据展示功能。</w:t>
      </w:r>
    </w:p>
    <w:p w14:paraId="675365E1" w14:textId="77777777" w:rsidR="00F823CA" w:rsidRDefault="00F823CA">
      <w:pPr>
        <w:pStyle w:val="ab"/>
      </w:pPr>
    </w:p>
    <w:p w14:paraId="05785490" w14:textId="77777777" w:rsidR="00F823CA" w:rsidRDefault="00000000">
      <w:r>
        <w:br w:type="page"/>
      </w:r>
    </w:p>
    <w:p w14:paraId="7450DA65" w14:textId="77777777" w:rsidR="00F823CA" w:rsidRDefault="00000000">
      <w:pPr>
        <w:pStyle w:val="aff6"/>
        <w:rPr>
          <w:rFonts w:hint="eastAsia"/>
        </w:rPr>
      </w:pPr>
      <w:bookmarkStart w:id="30" w:name="_Toc227685431"/>
      <w:r>
        <w:lastRenderedPageBreak/>
        <w:t>参考文献</w:t>
      </w:r>
      <w:bookmarkEnd w:id="30"/>
    </w:p>
    <w:p w14:paraId="5CD75CD6" w14:textId="77777777" w:rsidR="00F823CA" w:rsidRDefault="00000000">
      <w:pPr>
        <w:pStyle w:val="a9"/>
      </w:pPr>
      <w:r>
        <w:t>放在新的一页，中文在前，英文在后，各自按照第一作者姓氏排列。正文中所列文献和这里列出文献要一一对应。</w:t>
      </w:r>
    </w:p>
    <w:p w14:paraId="4D11593B" w14:textId="77777777" w:rsidR="00F823CA" w:rsidRDefault="00000000">
      <w:r>
        <w:t xml:space="preserve">[1] DSA </w:t>
      </w:r>
      <w:proofErr w:type="gramStart"/>
      <w:r>
        <w:t>Dataset[</w:t>
      </w:r>
      <w:proofErr w:type="gramEnd"/>
      <w:r>
        <w:t xml:space="preserve">DB/OL]. </w:t>
      </w:r>
      <w:proofErr w:type="spellStart"/>
      <w:r>
        <w:t>Zenodo</w:t>
      </w:r>
      <w:proofErr w:type="spellEnd"/>
      <w:r>
        <w:t>, 2026. Available: https://zenodo.org/records/18136250.</w:t>
      </w:r>
    </w:p>
    <w:p w14:paraId="2D98FDF5" w14:textId="77777777" w:rsidR="00F823CA" w:rsidRDefault="00000000">
      <w:r>
        <w:t xml:space="preserve">[2] </w:t>
      </w:r>
      <w:proofErr w:type="gramStart"/>
      <w:r>
        <w:t>吴贺</w:t>
      </w:r>
      <w:proofErr w:type="gramEnd"/>
      <w:r>
        <w:t xml:space="preserve">. </w:t>
      </w:r>
      <w:r>
        <w:t>前后端解耦模式及开发</w:t>
      </w:r>
      <w:r>
        <w:t xml:space="preserve">[J]. </w:t>
      </w:r>
      <w:r>
        <w:t>计算机系统应用</w:t>
      </w:r>
      <w:r>
        <w:t>, 2017, 26(2): 217-221.</w:t>
      </w:r>
    </w:p>
    <w:p w14:paraId="61536B74" w14:textId="77777777" w:rsidR="00F823CA" w:rsidRDefault="00000000">
      <w:r>
        <w:t xml:space="preserve">[3] </w:t>
      </w:r>
      <w:r>
        <w:t>李智慧</w:t>
      </w:r>
      <w:r>
        <w:t xml:space="preserve">. </w:t>
      </w:r>
      <w:r>
        <w:t>大型网站技术架构</w:t>
      </w:r>
      <w:r>
        <w:t xml:space="preserve">[M]. </w:t>
      </w:r>
      <w:r>
        <w:t>北京</w:t>
      </w:r>
      <w:r>
        <w:t xml:space="preserve">: </w:t>
      </w:r>
      <w:r>
        <w:t>电子工业出版社</w:t>
      </w:r>
      <w:r>
        <w:t>, 2013.</w:t>
      </w:r>
    </w:p>
    <w:p w14:paraId="584E3DF8" w14:textId="77777777" w:rsidR="00F823CA" w:rsidRDefault="00000000">
      <w:r>
        <w:t xml:space="preserve">[4] </w:t>
      </w:r>
      <w:proofErr w:type="gramStart"/>
      <w:r>
        <w:t>许令波</w:t>
      </w:r>
      <w:proofErr w:type="gramEnd"/>
      <w:r>
        <w:t xml:space="preserve">. </w:t>
      </w:r>
      <w:r>
        <w:t>深入分析</w:t>
      </w:r>
      <w:r>
        <w:t>Java Web</w:t>
      </w:r>
      <w:r>
        <w:t>技术内幕</w:t>
      </w:r>
      <w:r>
        <w:t xml:space="preserve">: </w:t>
      </w:r>
      <w:r>
        <w:t>第</w:t>
      </w:r>
      <w:r>
        <w:t>2</w:t>
      </w:r>
      <w:r>
        <w:t>版</w:t>
      </w:r>
      <w:r>
        <w:t xml:space="preserve">[M]. </w:t>
      </w:r>
      <w:r>
        <w:t>北京</w:t>
      </w:r>
      <w:r>
        <w:t xml:space="preserve">: </w:t>
      </w:r>
      <w:r>
        <w:t>电子工业出版社</w:t>
      </w:r>
      <w:r>
        <w:t>, 2014.</w:t>
      </w:r>
    </w:p>
    <w:p w14:paraId="4CAC4476" w14:textId="77777777" w:rsidR="00F823CA" w:rsidRDefault="00000000">
      <w:r>
        <w:t xml:space="preserve">[5] </w:t>
      </w:r>
      <w:proofErr w:type="spellStart"/>
      <w:r>
        <w:t>Breiman</w:t>
      </w:r>
      <w:proofErr w:type="spellEnd"/>
      <w:r>
        <w:t xml:space="preserve"> L. Random Forests[J]. Machine Learning, 2001, 45(1): 5-32.</w:t>
      </w:r>
    </w:p>
    <w:p w14:paraId="07CB35E4" w14:textId="77777777" w:rsidR="00F823CA" w:rsidRDefault="00000000">
      <w:r>
        <w:t>[6] Ratner A, Bach S, Ehrenberg H, et al. Snorkel: Rapid Training Data Creation with Weak Supervision[J]. Proceedings of the VLDB Endowment, 2017, 11(3): 269-282.</w:t>
      </w:r>
    </w:p>
    <w:p w14:paraId="19DF2932" w14:textId="77777777" w:rsidR="00F823CA" w:rsidRDefault="00000000">
      <w:r>
        <w:t xml:space="preserve">[7] </w:t>
      </w:r>
      <w:proofErr w:type="spellStart"/>
      <w:r>
        <w:t>Jurafsky</w:t>
      </w:r>
      <w:proofErr w:type="spellEnd"/>
      <w:r>
        <w:t xml:space="preserve"> D, Martin J H. Speech and Language Processing[M]. 3rd draft ed. 2023.</w:t>
      </w:r>
    </w:p>
    <w:p w14:paraId="213C33F0" w14:textId="77777777" w:rsidR="00F823CA" w:rsidRDefault="00000000">
      <w:r>
        <w:t>[8] Manning C D, Raghavan P, Schutze H. Introduction to Information Retrieval[M]. Cambridge: Cambridge University Press, 2008.</w:t>
      </w:r>
    </w:p>
    <w:p w14:paraId="1DA150B0" w14:textId="77777777" w:rsidR="00F823CA" w:rsidRDefault="00000000">
      <w:r>
        <w:t xml:space="preserve">[9] </w:t>
      </w:r>
      <w:r>
        <w:t>王斌</w:t>
      </w:r>
      <w:r>
        <w:t xml:space="preserve">, </w:t>
      </w:r>
      <w:r>
        <w:t>张海军</w:t>
      </w:r>
      <w:r>
        <w:t xml:space="preserve">. </w:t>
      </w:r>
      <w:r>
        <w:t>程序代码相似度检测研究综述</w:t>
      </w:r>
      <w:r>
        <w:t xml:space="preserve">[J]. </w:t>
      </w:r>
      <w:r>
        <w:t>计算机工程与应用</w:t>
      </w:r>
      <w:r>
        <w:t xml:space="preserve">, </w:t>
      </w:r>
      <w:r>
        <w:t>相关年份后续可按学校数据库检索补全</w:t>
      </w:r>
      <w:r>
        <w:t>.</w:t>
      </w:r>
    </w:p>
    <w:p w14:paraId="50A122E3" w14:textId="77777777" w:rsidR="00F823CA" w:rsidRDefault="00000000">
      <w:r>
        <w:t xml:space="preserve">[10] </w:t>
      </w:r>
      <w:r>
        <w:t>弱监督学习、代码相似度检测及程序</w:t>
      </w:r>
      <w:proofErr w:type="gramStart"/>
      <w:r>
        <w:t>查重相关</w:t>
      </w:r>
      <w:proofErr w:type="gramEnd"/>
      <w:r>
        <w:t>中文文献，后续可继续按学校图书馆数据库补充与替换。</w:t>
      </w:r>
    </w:p>
    <w:sectPr w:rsidR="00F823CA">
      <w:footerReference w:type="default" r:id="rId8"/>
      <w:footnotePr>
        <w:numFmt w:val="decimalEnclosedCircleChinese"/>
      </w:footnotePr>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E9A92" w14:textId="77777777" w:rsidR="002D7EE9" w:rsidRDefault="002D7EE9">
      <w:r>
        <w:separator/>
      </w:r>
    </w:p>
  </w:endnote>
  <w:endnote w:type="continuationSeparator" w:id="0">
    <w:p w14:paraId="0DD16B3D" w14:textId="77777777" w:rsidR="002D7EE9" w:rsidRDefault="002D7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Helvetica">
    <w:panose1 w:val="020B0604020202020204"/>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12C9C" w14:textId="77777777" w:rsidR="00F823CA" w:rsidRDefault="00000000">
    <w:pPr>
      <w:pStyle w:val="af3"/>
      <w:framePr w:wrap="around" w:vAnchor="text" w:hAnchor="margin" w:xAlign="center" w:y="1"/>
      <w:rPr>
        <w:rStyle w:val="aff"/>
      </w:rPr>
    </w:pPr>
    <w:r>
      <w:rPr>
        <w:rStyle w:val="aff"/>
      </w:rPr>
      <w:fldChar w:fldCharType="begin"/>
    </w:r>
    <w:r>
      <w:rPr>
        <w:rStyle w:val="aff"/>
      </w:rPr>
      <w:instrText xml:space="preserve">PAGE  </w:instrText>
    </w:r>
    <w:r>
      <w:rPr>
        <w:rStyle w:val="aff"/>
      </w:rPr>
      <w:fldChar w:fldCharType="separate"/>
    </w:r>
    <w:r>
      <w:rPr>
        <w:rStyle w:val="aff"/>
      </w:rPr>
      <w:t>15</w:t>
    </w:r>
    <w:r>
      <w:rPr>
        <w:rStyle w:val="aff"/>
      </w:rPr>
      <w:fldChar w:fldCharType="end"/>
    </w:r>
  </w:p>
  <w:p w14:paraId="705315AA" w14:textId="77777777" w:rsidR="00F823CA" w:rsidRDefault="00F823CA">
    <w:pPr>
      <w:pStyle w:val="af3"/>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D9441" w14:textId="77777777" w:rsidR="002D7EE9" w:rsidRDefault="002D7EE9">
      <w:r>
        <w:separator/>
      </w:r>
    </w:p>
  </w:footnote>
  <w:footnote w:type="continuationSeparator" w:id="0">
    <w:p w14:paraId="6ED37E15" w14:textId="77777777" w:rsidR="002D7EE9" w:rsidRDefault="002D7E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7E09"/>
    <w:multiLevelType w:val="multilevel"/>
    <w:tmpl w:val="22FA7E09"/>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1" w15:restartNumberingAfterBreak="0">
    <w:nsid w:val="3A0760A8"/>
    <w:multiLevelType w:val="multilevel"/>
    <w:tmpl w:val="3A0760A8"/>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480D5DC4"/>
    <w:multiLevelType w:val="multilevel"/>
    <w:tmpl w:val="480D5DC4"/>
    <w:lvl w:ilvl="0">
      <w:start w:val="1"/>
      <w:numFmt w:val="japaneseCounting"/>
      <w:pStyle w:val="a"/>
      <w:lvlText w:val="（%1）"/>
      <w:lvlJc w:val="left"/>
      <w:pPr>
        <w:ind w:left="480" w:hanging="48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D8A11A7"/>
    <w:multiLevelType w:val="multilevel"/>
    <w:tmpl w:val="6D8A11A7"/>
    <w:lvl w:ilvl="0">
      <w:start w:val="1"/>
      <w:numFmt w:val="decimal"/>
      <w:pStyle w:val="a0"/>
      <w:lvlText w:val="%1."/>
      <w:lvlJc w:val="left"/>
      <w:pPr>
        <w:ind w:left="900" w:hanging="480"/>
      </w:p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4" w15:restartNumberingAfterBreak="0">
    <w:nsid w:val="6DB76580"/>
    <w:multiLevelType w:val="multilevel"/>
    <w:tmpl w:val="6DB76580"/>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5" w15:restartNumberingAfterBreak="0">
    <w:nsid w:val="7E5F61C6"/>
    <w:multiLevelType w:val="multilevel"/>
    <w:tmpl w:val="7E5F61C6"/>
    <w:lvl w:ilvl="0">
      <w:start w:val="1"/>
      <w:numFmt w:val="decimal"/>
      <w:pStyle w:val="a1"/>
      <w:lvlText w:val="（%1）"/>
      <w:lvlJc w:val="left"/>
      <w:pPr>
        <w:ind w:left="960" w:hanging="480"/>
      </w:pPr>
      <w:rPr>
        <w:rFonts w:cs="Courier New" w:hint="default"/>
        <w:color w:val="auto"/>
        <w:lang w:val="en-US"/>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16cid:durableId="1808936335">
    <w:abstractNumId w:val="2"/>
  </w:num>
  <w:num w:numId="2" w16cid:durableId="58603530">
    <w:abstractNumId w:val="3"/>
  </w:num>
  <w:num w:numId="3" w16cid:durableId="243417124">
    <w:abstractNumId w:val="5"/>
  </w:num>
  <w:num w:numId="4" w16cid:durableId="207690479">
    <w:abstractNumId w:val="1"/>
  </w:num>
  <w:num w:numId="5" w16cid:durableId="1759987160">
    <w:abstractNumId w:val="2"/>
    <w:lvlOverride w:ilvl="0">
      <w:startOverride w:val="1"/>
    </w:lvlOverride>
  </w:num>
  <w:num w:numId="6" w16cid:durableId="276110071">
    <w:abstractNumId w:val="2"/>
    <w:lvlOverride w:ilvl="0">
      <w:startOverride w:val="1"/>
    </w:lvlOverride>
  </w:num>
  <w:num w:numId="7" w16cid:durableId="327297112">
    <w:abstractNumId w:val="0"/>
  </w:num>
  <w:num w:numId="8" w16cid:durableId="968439451">
    <w:abstractNumId w:val="4"/>
  </w:num>
  <w:num w:numId="9" w16cid:durableId="1847553417">
    <w:abstractNumId w:val="3"/>
    <w:lvlOverride w:ilvl="0">
      <w:startOverride w:val="1"/>
    </w:lvlOverride>
  </w:num>
  <w:num w:numId="10" w16cid:durableId="787239933">
    <w:abstractNumId w:val="3"/>
    <w:lvlOverride w:ilvl="0">
      <w:startOverride w:val="1"/>
    </w:lvlOverride>
  </w:num>
  <w:num w:numId="11" w16cid:durableId="502623259">
    <w:abstractNumId w:val="5"/>
    <w:lvlOverride w:ilvl="0">
      <w:startOverride w:val="1"/>
    </w:lvlOverride>
  </w:num>
  <w:num w:numId="12" w16cid:durableId="490751006">
    <w:abstractNumId w:val="5"/>
    <w:lvlOverride w:ilvl="0">
      <w:startOverride w:val="1"/>
    </w:lvlOverride>
  </w:num>
  <w:num w:numId="13" w16cid:durableId="1913998876">
    <w:abstractNumId w:val="3"/>
    <w:lvlOverride w:ilvl="0">
      <w:startOverride w:val="1"/>
    </w:lvlOverride>
  </w:num>
  <w:num w:numId="14" w16cid:durableId="1823615158">
    <w:abstractNumId w:val="5"/>
    <w:lvlOverride w:ilvl="0">
      <w:startOverride w:val="1"/>
    </w:lvlOverride>
  </w:num>
  <w:num w:numId="15" w16cid:durableId="1279753491">
    <w:abstractNumId w:val="3"/>
    <w:lvlOverride w:ilvl="0">
      <w:startOverride w:val="1"/>
    </w:lvlOverride>
  </w:num>
  <w:num w:numId="16" w16cid:durableId="1488084608">
    <w:abstractNumId w:val="5"/>
    <w:lvlOverride w:ilvl="0">
      <w:startOverride w:val="1"/>
    </w:lvlOverride>
  </w:num>
  <w:num w:numId="17" w16cid:durableId="2061200087">
    <w:abstractNumId w:val="3"/>
    <w:lvlOverride w:ilvl="0">
      <w:startOverride w:val="1"/>
    </w:lvlOverride>
  </w:num>
  <w:num w:numId="18" w16cid:durableId="2130857915">
    <w:abstractNumId w:val="5"/>
    <w:lvlOverride w:ilvl="0">
      <w:startOverride w:val="1"/>
    </w:lvlOverride>
  </w:num>
  <w:num w:numId="19" w16cid:durableId="1417291135">
    <w:abstractNumId w:val="3"/>
    <w:lvlOverride w:ilvl="0">
      <w:startOverride w:val="1"/>
    </w:lvlOverride>
  </w:num>
  <w:num w:numId="20" w16cid:durableId="937835985">
    <w:abstractNumId w:val="3"/>
    <w:lvlOverride w:ilvl="0">
      <w:startOverride w:val="1"/>
    </w:lvlOverride>
  </w:num>
  <w:num w:numId="21" w16cid:durableId="1703436700">
    <w:abstractNumId w:val="5"/>
    <w:lvlOverride w:ilvl="0">
      <w:startOverride w:val="1"/>
    </w:lvlOverride>
  </w:num>
  <w:num w:numId="22" w16cid:durableId="17015112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1ADE"/>
    <w:rsid w:val="000B2282"/>
    <w:rsid w:val="000B2D3F"/>
    <w:rsid w:val="000B2DF5"/>
    <w:rsid w:val="000B3238"/>
    <w:rsid w:val="000B3251"/>
    <w:rsid w:val="000B3C65"/>
    <w:rsid w:val="000B4B74"/>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C4C"/>
    <w:rsid w:val="001D733F"/>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668E"/>
    <w:rsid w:val="0022690D"/>
    <w:rsid w:val="00226F84"/>
    <w:rsid w:val="00227714"/>
    <w:rsid w:val="00227938"/>
    <w:rsid w:val="00227FFC"/>
    <w:rsid w:val="002312F7"/>
    <w:rsid w:val="00231916"/>
    <w:rsid w:val="00231D7F"/>
    <w:rsid w:val="002326D3"/>
    <w:rsid w:val="0023283C"/>
    <w:rsid w:val="002334C9"/>
    <w:rsid w:val="00233A6B"/>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EE9"/>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DF4"/>
    <w:rsid w:val="003D438D"/>
    <w:rsid w:val="003D4E4C"/>
    <w:rsid w:val="003D5439"/>
    <w:rsid w:val="003D5E8E"/>
    <w:rsid w:val="003D74A7"/>
    <w:rsid w:val="003E0976"/>
    <w:rsid w:val="003E0B32"/>
    <w:rsid w:val="003E25A3"/>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5869"/>
    <w:rsid w:val="00445E71"/>
    <w:rsid w:val="0044649D"/>
    <w:rsid w:val="00446F1E"/>
    <w:rsid w:val="00447C5D"/>
    <w:rsid w:val="00447D2B"/>
    <w:rsid w:val="004506A9"/>
    <w:rsid w:val="00450B1A"/>
    <w:rsid w:val="00451C49"/>
    <w:rsid w:val="00452CB5"/>
    <w:rsid w:val="00452EC9"/>
    <w:rsid w:val="00453FA4"/>
    <w:rsid w:val="00453FC4"/>
    <w:rsid w:val="00453FFC"/>
    <w:rsid w:val="004540B1"/>
    <w:rsid w:val="004549D3"/>
    <w:rsid w:val="00454A42"/>
    <w:rsid w:val="00454A87"/>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CA"/>
    <w:rsid w:val="00482F22"/>
    <w:rsid w:val="00483402"/>
    <w:rsid w:val="004840AA"/>
    <w:rsid w:val="004841FC"/>
    <w:rsid w:val="004843D2"/>
    <w:rsid w:val="00484969"/>
    <w:rsid w:val="0048512D"/>
    <w:rsid w:val="00485448"/>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5F55"/>
    <w:rsid w:val="004B03B2"/>
    <w:rsid w:val="004B12CF"/>
    <w:rsid w:val="004B1B59"/>
    <w:rsid w:val="004B22A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4596"/>
    <w:rsid w:val="005345DA"/>
    <w:rsid w:val="005346D6"/>
    <w:rsid w:val="005350F3"/>
    <w:rsid w:val="005354B7"/>
    <w:rsid w:val="00535B1B"/>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AC4"/>
    <w:rsid w:val="005E6B55"/>
    <w:rsid w:val="005E72BF"/>
    <w:rsid w:val="005E750C"/>
    <w:rsid w:val="005E7AC8"/>
    <w:rsid w:val="005E7C05"/>
    <w:rsid w:val="005F054A"/>
    <w:rsid w:val="005F14AE"/>
    <w:rsid w:val="005F1B42"/>
    <w:rsid w:val="005F1FEC"/>
    <w:rsid w:val="005F2027"/>
    <w:rsid w:val="005F24EE"/>
    <w:rsid w:val="005F2927"/>
    <w:rsid w:val="005F3B39"/>
    <w:rsid w:val="005F4BFA"/>
    <w:rsid w:val="005F4CBA"/>
    <w:rsid w:val="005F5B44"/>
    <w:rsid w:val="005F5E42"/>
    <w:rsid w:val="005F6030"/>
    <w:rsid w:val="005F617E"/>
    <w:rsid w:val="005F6227"/>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CC2"/>
    <w:rsid w:val="00663D23"/>
    <w:rsid w:val="006642CA"/>
    <w:rsid w:val="00664506"/>
    <w:rsid w:val="00665520"/>
    <w:rsid w:val="00665988"/>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533"/>
    <w:rsid w:val="006F7CC2"/>
    <w:rsid w:val="0070045B"/>
    <w:rsid w:val="007010D4"/>
    <w:rsid w:val="00701CBF"/>
    <w:rsid w:val="007039C1"/>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95"/>
    <w:rsid w:val="008B3DF3"/>
    <w:rsid w:val="008B3EA7"/>
    <w:rsid w:val="008B4A06"/>
    <w:rsid w:val="008B4E90"/>
    <w:rsid w:val="008B551C"/>
    <w:rsid w:val="008B5BDF"/>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402"/>
    <w:rsid w:val="00A56593"/>
    <w:rsid w:val="00A57650"/>
    <w:rsid w:val="00A5779C"/>
    <w:rsid w:val="00A609A2"/>
    <w:rsid w:val="00A60A68"/>
    <w:rsid w:val="00A612AA"/>
    <w:rsid w:val="00A613A4"/>
    <w:rsid w:val="00A61BD4"/>
    <w:rsid w:val="00A61C49"/>
    <w:rsid w:val="00A61EC9"/>
    <w:rsid w:val="00A62F38"/>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5830"/>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DBB"/>
    <w:rsid w:val="00B240AF"/>
    <w:rsid w:val="00B25552"/>
    <w:rsid w:val="00B265B5"/>
    <w:rsid w:val="00B2684A"/>
    <w:rsid w:val="00B26EB8"/>
    <w:rsid w:val="00B27F5F"/>
    <w:rsid w:val="00B300BB"/>
    <w:rsid w:val="00B3031A"/>
    <w:rsid w:val="00B305AF"/>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6747"/>
    <w:rsid w:val="00C2740C"/>
    <w:rsid w:val="00C27DB9"/>
    <w:rsid w:val="00C27DF1"/>
    <w:rsid w:val="00C32187"/>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D58"/>
    <w:rsid w:val="00C6534B"/>
    <w:rsid w:val="00C67380"/>
    <w:rsid w:val="00C678F4"/>
    <w:rsid w:val="00C67A0C"/>
    <w:rsid w:val="00C67E78"/>
    <w:rsid w:val="00C7173A"/>
    <w:rsid w:val="00C71E55"/>
    <w:rsid w:val="00C7202F"/>
    <w:rsid w:val="00C7350C"/>
    <w:rsid w:val="00C73C58"/>
    <w:rsid w:val="00C753B0"/>
    <w:rsid w:val="00C758A1"/>
    <w:rsid w:val="00C75F5E"/>
    <w:rsid w:val="00C7669B"/>
    <w:rsid w:val="00C76D12"/>
    <w:rsid w:val="00C76DD8"/>
    <w:rsid w:val="00C800CC"/>
    <w:rsid w:val="00C81505"/>
    <w:rsid w:val="00C81BB5"/>
    <w:rsid w:val="00C822E2"/>
    <w:rsid w:val="00C82835"/>
    <w:rsid w:val="00C82A6F"/>
    <w:rsid w:val="00C82B5C"/>
    <w:rsid w:val="00C8482D"/>
    <w:rsid w:val="00C8532A"/>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F05F3"/>
    <w:rsid w:val="00CF0703"/>
    <w:rsid w:val="00CF0D1E"/>
    <w:rsid w:val="00CF1360"/>
    <w:rsid w:val="00CF2CD6"/>
    <w:rsid w:val="00CF2ED7"/>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BFF"/>
    <w:rsid w:val="00D26EE6"/>
    <w:rsid w:val="00D27270"/>
    <w:rsid w:val="00D27290"/>
    <w:rsid w:val="00D27FDC"/>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4221"/>
    <w:rsid w:val="00DD6AB9"/>
    <w:rsid w:val="00DD7D2B"/>
    <w:rsid w:val="00DE051E"/>
    <w:rsid w:val="00DE1D7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A6F"/>
    <w:rsid w:val="00E025C7"/>
    <w:rsid w:val="00E04CF6"/>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2901"/>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93F"/>
    <w:rsid w:val="00EB7BEC"/>
    <w:rsid w:val="00EC10BE"/>
    <w:rsid w:val="00EC10CB"/>
    <w:rsid w:val="00EC127E"/>
    <w:rsid w:val="00EC1A03"/>
    <w:rsid w:val="00EC1A21"/>
    <w:rsid w:val="00EC329D"/>
    <w:rsid w:val="00EC37B6"/>
    <w:rsid w:val="00EC49F0"/>
    <w:rsid w:val="00EC4E24"/>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654B"/>
    <w:rsid w:val="00EF6773"/>
    <w:rsid w:val="00EF69F3"/>
    <w:rsid w:val="00EF720C"/>
    <w:rsid w:val="00EF736C"/>
    <w:rsid w:val="00EF7E23"/>
    <w:rsid w:val="00F005DA"/>
    <w:rsid w:val="00F006F5"/>
    <w:rsid w:val="00F007E9"/>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71A"/>
    <w:rsid w:val="00F74D03"/>
    <w:rsid w:val="00F752A2"/>
    <w:rsid w:val="00F7549E"/>
    <w:rsid w:val="00F75880"/>
    <w:rsid w:val="00F76A32"/>
    <w:rsid w:val="00F7736F"/>
    <w:rsid w:val="00F80BF3"/>
    <w:rsid w:val="00F818D4"/>
    <w:rsid w:val="00F823CA"/>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7B9"/>
    <w:rsid w:val="00F947E0"/>
    <w:rsid w:val="00F94A3C"/>
    <w:rsid w:val="00F94E1A"/>
    <w:rsid w:val="00F956F4"/>
    <w:rsid w:val="00F962BC"/>
    <w:rsid w:val="00F97729"/>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F13"/>
    <w:rsid w:val="00FD413D"/>
    <w:rsid w:val="00FD4476"/>
    <w:rsid w:val="00FD513E"/>
    <w:rsid w:val="00FD5668"/>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efaultImageDpi w14:val="32767"/>
  <w15:docId w15:val="{6FEF1A6F-A14F-41C6-BD2E-494A2B39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annotation text" w:qFormat="1"/>
    <w:lsdException w:name="header" w:qFormat="1"/>
    <w:lsdException w:name="footer" w:qFormat="1"/>
    <w:lsdException w:name="index heading"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uiPriority="99" w:qFormat="1"/>
    <w:lsdException w:name="FollowedHyperlink"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qFormat="1"/>
    <w:lsdException w:name="HTML Typewriter"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Pr>
      <w:sz w:val="24"/>
      <w:szCs w:val="24"/>
    </w:rPr>
  </w:style>
  <w:style w:type="paragraph" w:styleId="1">
    <w:name w:val="heading 1"/>
    <w:basedOn w:val="a3"/>
    <w:next w:val="a2"/>
    <w:qFormat/>
    <w:pPr>
      <w:keepNext/>
      <w:keepLines/>
      <w:spacing w:before="0" w:after="0" w:line="560" w:lineRule="exact"/>
    </w:pPr>
    <w:rPr>
      <w:rFonts w:eastAsia="黑体"/>
      <w:b w:val="0"/>
      <w:bCs w:val="0"/>
      <w:kern w:val="44"/>
      <w:sz w:val="44"/>
      <w:szCs w:val="44"/>
    </w:rPr>
  </w:style>
  <w:style w:type="paragraph" w:styleId="2">
    <w:name w:val="heading 2"/>
    <w:basedOn w:val="a2"/>
    <w:next w:val="a2"/>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2"/>
    <w:next w:val="a2"/>
    <w:link w:val="30"/>
    <w:semiHidden/>
    <w:unhideWhenUsed/>
    <w:qFormat/>
    <w:pPr>
      <w:keepNext/>
      <w:keepLines/>
      <w:spacing w:before="260" w:after="260" w:line="416" w:lineRule="auto"/>
      <w:outlineLvl w:val="2"/>
    </w:pPr>
    <w:rPr>
      <w:b/>
      <w:bCs/>
      <w:sz w:val="32"/>
      <w:szCs w:val="32"/>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Title"/>
    <w:basedOn w:val="a2"/>
    <w:qFormat/>
    <w:pPr>
      <w:widowControl w:val="0"/>
      <w:spacing w:before="240" w:after="60"/>
      <w:jc w:val="center"/>
      <w:outlineLvl w:val="0"/>
    </w:pPr>
    <w:rPr>
      <w:rFonts w:ascii="Arial" w:hAnsi="Arial" w:cs="Arial"/>
      <w:b/>
      <w:bCs/>
      <w:kern w:val="2"/>
      <w:sz w:val="32"/>
      <w:szCs w:val="32"/>
    </w:rPr>
  </w:style>
  <w:style w:type="paragraph" w:styleId="TOC7">
    <w:name w:val="toc 7"/>
    <w:basedOn w:val="a2"/>
    <w:next w:val="a2"/>
    <w:semiHidden/>
    <w:qFormat/>
    <w:pPr>
      <w:ind w:left="1440"/>
    </w:pPr>
    <w:rPr>
      <w:rFonts w:asciiTheme="minorHAnsi" w:eastAsiaTheme="minorHAnsi"/>
      <w:sz w:val="20"/>
      <w:szCs w:val="20"/>
    </w:rPr>
  </w:style>
  <w:style w:type="paragraph" w:styleId="8">
    <w:name w:val="index 8"/>
    <w:basedOn w:val="a2"/>
    <w:next w:val="a2"/>
    <w:qFormat/>
    <w:pPr>
      <w:ind w:left="1920" w:hanging="240"/>
    </w:pPr>
    <w:rPr>
      <w:rFonts w:asciiTheme="minorHAnsi" w:eastAsiaTheme="minorHAnsi"/>
      <w:sz w:val="20"/>
      <w:szCs w:val="20"/>
    </w:rPr>
  </w:style>
  <w:style w:type="paragraph" w:styleId="a7">
    <w:name w:val="caption"/>
    <w:basedOn w:val="a2"/>
    <w:next w:val="a2"/>
    <w:unhideWhenUsed/>
    <w:qFormat/>
    <w:rPr>
      <w:rFonts w:asciiTheme="majorHAnsi" w:hAnsiTheme="majorHAnsi" w:cstheme="majorBidi"/>
      <w:sz w:val="20"/>
      <w:szCs w:val="20"/>
    </w:rPr>
  </w:style>
  <w:style w:type="paragraph" w:styleId="5">
    <w:name w:val="index 5"/>
    <w:basedOn w:val="a2"/>
    <w:next w:val="a2"/>
    <w:qFormat/>
    <w:pPr>
      <w:ind w:left="1200" w:hanging="240"/>
    </w:pPr>
    <w:rPr>
      <w:rFonts w:asciiTheme="minorHAnsi" w:eastAsiaTheme="minorHAnsi"/>
      <w:sz w:val="20"/>
      <w:szCs w:val="20"/>
    </w:rPr>
  </w:style>
  <w:style w:type="paragraph" w:styleId="a8">
    <w:name w:val="Document Map"/>
    <w:basedOn w:val="a2"/>
    <w:semiHidden/>
    <w:qFormat/>
    <w:pPr>
      <w:widowControl w:val="0"/>
      <w:shd w:val="clear" w:color="auto" w:fill="000080"/>
      <w:jc w:val="both"/>
    </w:pPr>
    <w:rPr>
      <w:kern w:val="2"/>
      <w:sz w:val="21"/>
    </w:rPr>
  </w:style>
  <w:style w:type="paragraph" w:styleId="a9">
    <w:name w:val="annotation text"/>
    <w:basedOn w:val="a2"/>
    <w:link w:val="aa"/>
    <w:qFormat/>
  </w:style>
  <w:style w:type="paragraph" w:styleId="6">
    <w:name w:val="index 6"/>
    <w:basedOn w:val="a2"/>
    <w:next w:val="a2"/>
    <w:qFormat/>
    <w:pPr>
      <w:ind w:left="1440" w:hanging="240"/>
    </w:pPr>
    <w:rPr>
      <w:rFonts w:asciiTheme="minorHAnsi" w:eastAsiaTheme="minorHAnsi"/>
      <w:sz w:val="20"/>
      <w:szCs w:val="20"/>
    </w:rPr>
  </w:style>
  <w:style w:type="paragraph" w:styleId="ab">
    <w:name w:val="Body Text"/>
    <w:basedOn w:val="a2"/>
    <w:link w:val="ac"/>
    <w:qFormat/>
    <w:pPr>
      <w:widowControl w:val="0"/>
      <w:spacing w:after="120"/>
      <w:jc w:val="both"/>
    </w:pPr>
    <w:rPr>
      <w:kern w:val="2"/>
      <w:sz w:val="21"/>
      <w:szCs w:val="20"/>
    </w:rPr>
  </w:style>
  <w:style w:type="paragraph" w:styleId="ad">
    <w:name w:val="Body Text Indent"/>
    <w:basedOn w:val="a2"/>
    <w:qFormat/>
    <w:pPr>
      <w:widowControl w:val="0"/>
      <w:spacing w:after="120"/>
      <w:ind w:leftChars="200" w:left="420"/>
      <w:jc w:val="both"/>
    </w:pPr>
    <w:rPr>
      <w:kern w:val="2"/>
      <w:sz w:val="21"/>
    </w:rPr>
  </w:style>
  <w:style w:type="paragraph" w:styleId="4">
    <w:name w:val="index 4"/>
    <w:basedOn w:val="a2"/>
    <w:next w:val="a2"/>
    <w:qFormat/>
    <w:pPr>
      <w:ind w:left="960" w:hanging="240"/>
    </w:pPr>
    <w:rPr>
      <w:rFonts w:asciiTheme="minorHAnsi" w:eastAsiaTheme="minorHAnsi"/>
      <w:sz w:val="20"/>
      <w:szCs w:val="20"/>
    </w:rPr>
  </w:style>
  <w:style w:type="paragraph" w:styleId="TOC5">
    <w:name w:val="toc 5"/>
    <w:basedOn w:val="a2"/>
    <w:next w:val="a2"/>
    <w:autoRedefine/>
    <w:semiHidden/>
    <w:qFormat/>
    <w:pPr>
      <w:ind w:left="960"/>
    </w:pPr>
    <w:rPr>
      <w:rFonts w:asciiTheme="minorHAnsi" w:eastAsiaTheme="minorHAnsi"/>
      <w:sz w:val="20"/>
      <w:szCs w:val="20"/>
    </w:rPr>
  </w:style>
  <w:style w:type="paragraph" w:styleId="TOC3">
    <w:name w:val="toc 3"/>
    <w:basedOn w:val="a2"/>
    <w:next w:val="a2"/>
    <w:uiPriority w:val="39"/>
    <w:qFormat/>
    <w:pPr>
      <w:ind w:left="480"/>
    </w:pPr>
    <w:rPr>
      <w:rFonts w:asciiTheme="minorHAnsi" w:eastAsiaTheme="minorHAnsi"/>
      <w:sz w:val="22"/>
      <w:szCs w:val="22"/>
    </w:rPr>
  </w:style>
  <w:style w:type="paragraph" w:styleId="ae">
    <w:name w:val="Plain Text"/>
    <w:basedOn w:val="a2"/>
    <w:pPr>
      <w:widowControl w:val="0"/>
      <w:jc w:val="both"/>
    </w:pPr>
    <w:rPr>
      <w:rFonts w:ascii="宋体" w:hAnsi="Courier New" w:cs="Courier New"/>
      <w:kern w:val="2"/>
      <w:sz w:val="21"/>
      <w:szCs w:val="21"/>
    </w:rPr>
  </w:style>
  <w:style w:type="paragraph" w:styleId="TOC8">
    <w:name w:val="toc 8"/>
    <w:basedOn w:val="a2"/>
    <w:next w:val="a2"/>
    <w:autoRedefine/>
    <w:semiHidden/>
    <w:qFormat/>
    <w:pPr>
      <w:ind w:left="1680"/>
    </w:pPr>
    <w:rPr>
      <w:rFonts w:asciiTheme="minorHAnsi" w:eastAsiaTheme="minorHAnsi"/>
      <w:sz w:val="20"/>
      <w:szCs w:val="20"/>
    </w:rPr>
  </w:style>
  <w:style w:type="paragraph" w:styleId="31">
    <w:name w:val="index 3"/>
    <w:basedOn w:val="a2"/>
    <w:next w:val="a2"/>
    <w:qFormat/>
    <w:pPr>
      <w:ind w:left="720" w:hanging="240"/>
    </w:pPr>
    <w:rPr>
      <w:rFonts w:asciiTheme="minorHAnsi" w:eastAsiaTheme="minorHAnsi"/>
      <w:sz w:val="20"/>
      <w:szCs w:val="20"/>
    </w:rPr>
  </w:style>
  <w:style w:type="paragraph" w:styleId="af">
    <w:name w:val="endnote text"/>
    <w:basedOn w:val="a2"/>
    <w:link w:val="af0"/>
    <w:autoRedefine/>
    <w:qFormat/>
    <w:pPr>
      <w:snapToGrid w:val="0"/>
    </w:pPr>
  </w:style>
  <w:style w:type="paragraph" w:styleId="af1">
    <w:name w:val="Balloon Text"/>
    <w:basedOn w:val="a2"/>
    <w:link w:val="af2"/>
    <w:semiHidden/>
    <w:unhideWhenUsed/>
    <w:qFormat/>
    <w:rPr>
      <w:rFonts w:ascii="宋体"/>
      <w:sz w:val="18"/>
      <w:szCs w:val="18"/>
    </w:rPr>
  </w:style>
  <w:style w:type="paragraph" w:styleId="af3">
    <w:name w:val="footer"/>
    <w:basedOn w:val="a2"/>
    <w:autoRedefine/>
    <w:qFormat/>
    <w:pPr>
      <w:widowControl w:val="0"/>
      <w:tabs>
        <w:tab w:val="center" w:pos="4153"/>
        <w:tab w:val="right" w:pos="8306"/>
      </w:tabs>
      <w:snapToGrid w:val="0"/>
    </w:pPr>
    <w:rPr>
      <w:kern w:val="2"/>
      <w:sz w:val="18"/>
      <w:szCs w:val="18"/>
    </w:rPr>
  </w:style>
  <w:style w:type="paragraph" w:styleId="af4">
    <w:name w:val="header"/>
    <w:basedOn w:val="a2"/>
    <w:link w:val="af5"/>
    <w:qFormat/>
    <w:pPr>
      <w:widowControl w:val="0"/>
      <w:pBdr>
        <w:bottom w:val="single" w:sz="6" w:space="1" w:color="auto"/>
      </w:pBdr>
      <w:tabs>
        <w:tab w:val="center" w:pos="4153"/>
        <w:tab w:val="right" w:pos="8306"/>
      </w:tabs>
      <w:snapToGrid w:val="0"/>
      <w:jc w:val="center"/>
    </w:pPr>
    <w:rPr>
      <w:kern w:val="2"/>
      <w:sz w:val="18"/>
      <w:szCs w:val="18"/>
    </w:rPr>
  </w:style>
  <w:style w:type="paragraph" w:styleId="TOC1">
    <w:name w:val="toc 1"/>
    <w:basedOn w:val="a2"/>
    <w:next w:val="a2"/>
    <w:uiPriority w:val="39"/>
    <w:qFormat/>
    <w:pPr>
      <w:spacing w:before="120"/>
    </w:pPr>
    <w:rPr>
      <w:rFonts w:asciiTheme="minorHAnsi" w:eastAsiaTheme="minorHAnsi"/>
      <w:b/>
      <w:bCs/>
    </w:rPr>
  </w:style>
  <w:style w:type="paragraph" w:styleId="TOC4">
    <w:name w:val="toc 4"/>
    <w:basedOn w:val="a2"/>
    <w:next w:val="a2"/>
    <w:autoRedefine/>
    <w:uiPriority w:val="39"/>
    <w:qFormat/>
    <w:pPr>
      <w:ind w:left="720"/>
    </w:pPr>
    <w:rPr>
      <w:rFonts w:asciiTheme="minorHAnsi" w:eastAsiaTheme="minorHAnsi"/>
      <w:sz w:val="20"/>
      <w:szCs w:val="20"/>
    </w:rPr>
  </w:style>
  <w:style w:type="paragraph" w:styleId="af6">
    <w:name w:val="index heading"/>
    <w:basedOn w:val="a2"/>
    <w:next w:val="10"/>
    <w:qFormat/>
    <w:pPr>
      <w:spacing w:before="120" w:after="120"/>
    </w:pPr>
    <w:rPr>
      <w:rFonts w:asciiTheme="minorHAnsi" w:eastAsiaTheme="minorHAnsi"/>
      <w:i/>
      <w:iCs/>
      <w:sz w:val="20"/>
      <w:szCs w:val="20"/>
    </w:rPr>
  </w:style>
  <w:style w:type="paragraph" w:styleId="10">
    <w:name w:val="index 1"/>
    <w:basedOn w:val="a2"/>
    <w:next w:val="a2"/>
    <w:qFormat/>
    <w:pPr>
      <w:ind w:left="240" w:hanging="240"/>
    </w:pPr>
    <w:rPr>
      <w:rFonts w:asciiTheme="minorHAnsi" w:eastAsiaTheme="minorHAnsi"/>
      <w:sz w:val="20"/>
      <w:szCs w:val="20"/>
    </w:rPr>
  </w:style>
  <w:style w:type="paragraph" w:styleId="af7">
    <w:name w:val="footnote text"/>
    <w:basedOn w:val="a2"/>
    <w:link w:val="af8"/>
    <w:autoRedefine/>
    <w:qFormat/>
    <w:pPr>
      <w:snapToGrid w:val="0"/>
    </w:pPr>
    <w:rPr>
      <w:sz w:val="18"/>
      <w:szCs w:val="18"/>
    </w:rPr>
  </w:style>
  <w:style w:type="paragraph" w:styleId="TOC6">
    <w:name w:val="toc 6"/>
    <w:basedOn w:val="a2"/>
    <w:next w:val="a2"/>
    <w:semiHidden/>
    <w:qFormat/>
    <w:pPr>
      <w:ind w:left="1200"/>
    </w:pPr>
    <w:rPr>
      <w:rFonts w:asciiTheme="minorHAnsi" w:eastAsiaTheme="minorHAnsi"/>
      <w:sz w:val="20"/>
      <w:szCs w:val="20"/>
    </w:rPr>
  </w:style>
  <w:style w:type="paragraph" w:styleId="7">
    <w:name w:val="index 7"/>
    <w:basedOn w:val="a2"/>
    <w:next w:val="a2"/>
    <w:qFormat/>
    <w:pPr>
      <w:ind w:left="1680" w:hanging="240"/>
    </w:pPr>
    <w:rPr>
      <w:rFonts w:asciiTheme="minorHAnsi" w:eastAsiaTheme="minorHAnsi"/>
      <w:sz w:val="20"/>
      <w:szCs w:val="20"/>
    </w:rPr>
  </w:style>
  <w:style w:type="paragraph" w:styleId="9">
    <w:name w:val="index 9"/>
    <w:basedOn w:val="a2"/>
    <w:next w:val="a2"/>
    <w:autoRedefine/>
    <w:qFormat/>
    <w:pPr>
      <w:ind w:left="2160" w:hanging="240"/>
    </w:pPr>
    <w:rPr>
      <w:rFonts w:asciiTheme="minorHAnsi" w:eastAsiaTheme="minorHAnsi"/>
      <w:sz w:val="20"/>
      <w:szCs w:val="20"/>
    </w:rPr>
  </w:style>
  <w:style w:type="paragraph" w:styleId="TOC2">
    <w:name w:val="toc 2"/>
    <w:basedOn w:val="a2"/>
    <w:next w:val="a2"/>
    <w:uiPriority w:val="39"/>
    <w:qFormat/>
    <w:pPr>
      <w:ind w:left="240"/>
    </w:pPr>
    <w:rPr>
      <w:rFonts w:asciiTheme="minorHAnsi" w:eastAsiaTheme="minorHAnsi"/>
      <w:b/>
      <w:bCs/>
      <w:sz w:val="22"/>
      <w:szCs w:val="22"/>
    </w:rPr>
  </w:style>
  <w:style w:type="paragraph" w:styleId="TOC9">
    <w:name w:val="toc 9"/>
    <w:basedOn w:val="a2"/>
    <w:next w:val="a2"/>
    <w:semiHidden/>
    <w:qFormat/>
    <w:pPr>
      <w:ind w:left="1920"/>
    </w:pPr>
    <w:rPr>
      <w:rFonts w:asciiTheme="minorHAnsi" w:eastAsiaTheme="minorHAnsi"/>
      <w:sz w:val="20"/>
      <w:szCs w:val="20"/>
    </w:rPr>
  </w:style>
  <w:style w:type="paragraph" w:styleId="HTML">
    <w:name w:val="HTML Preformatted"/>
    <w:basedOn w:val="a2"/>
    <w:link w:val="HTML0"/>
    <w:autoRedefine/>
    <w:uiPriority w:val="99"/>
    <w:qFormat/>
    <w:pPr>
      <w:widowControl w:val="0"/>
      <w:jc w:val="both"/>
    </w:pPr>
    <w:rPr>
      <w:rFonts w:ascii="Courier New" w:hAnsi="Courier New" w:cs="Courier New"/>
      <w:kern w:val="2"/>
      <w:sz w:val="20"/>
      <w:szCs w:val="20"/>
    </w:rPr>
  </w:style>
  <w:style w:type="paragraph" w:styleId="af9">
    <w:name w:val="Normal (Web)"/>
    <w:basedOn w:val="a2"/>
    <w:uiPriority w:val="99"/>
    <w:qFormat/>
    <w:pPr>
      <w:spacing w:before="100" w:beforeAutospacing="1" w:after="100" w:afterAutospacing="1"/>
    </w:pPr>
    <w:rPr>
      <w:rFonts w:ascii="宋体" w:hAnsi="宋体" w:cs="宋体"/>
    </w:rPr>
  </w:style>
  <w:style w:type="paragraph" w:styleId="21">
    <w:name w:val="index 2"/>
    <w:basedOn w:val="a2"/>
    <w:next w:val="a2"/>
    <w:qFormat/>
    <w:pPr>
      <w:ind w:left="480" w:hanging="240"/>
    </w:pPr>
    <w:rPr>
      <w:rFonts w:asciiTheme="minorHAnsi" w:eastAsiaTheme="minorHAnsi"/>
      <w:sz w:val="20"/>
      <w:szCs w:val="20"/>
    </w:rPr>
  </w:style>
  <w:style w:type="paragraph" w:styleId="afa">
    <w:name w:val="annotation subject"/>
    <w:basedOn w:val="a9"/>
    <w:next w:val="a9"/>
    <w:link w:val="afb"/>
    <w:autoRedefine/>
    <w:qFormat/>
    <w:rPr>
      <w:b/>
      <w:bCs/>
    </w:rPr>
  </w:style>
  <w:style w:type="paragraph" w:styleId="22">
    <w:name w:val="Body Text First Indent 2"/>
    <w:basedOn w:val="ad"/>
    <w:qFormat/>
    <w:pPr>
      <w:ind w:firstLineChars="200" w:firstLine="420"/>
    </w:pPr>
    <w:rPr>
      <w:szCs w:val="20"/>
    </w:rPr>
  </w:style>
  <w:style w:type="table" w:styleId="afc">
    <w:name w:val="Table Grid"/>
    <w:basedOn w:val="a5"/>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uiPriority w:val="22"/>
    <w:qFormat/>
    <w:rPr>
      <w:b/>
      <w:bCs/>
    </w:rPr>
  </w:style>
  <w:style w:type="character" w:styleId="afe">
    <w:name w:val="endnote reference"/>
    <w:basedOn w:val="a4"/>
    <w:qFormat/>
    <w:rPr>
      <w:vertAlign w:val="superscript"/>
    </w:rPr>
  </w:style>
  <w:style w:type="character" w:styleId="aff">
    <w:name w:val="page number"/>
    <w:basedOn w:val="a4"/>
    <w:qFormat/>
  </w:style>
  <w:style w:type="character" w:styleId="aff0">
    <w:name w:val="FollowedHyperlink"/>
    <w:basedOn w:val="a4"/>
    <w:qFormat/>
    <w:rPr>
      <w:color w:val="954F72" w:themeColor="followedHyperlink"/>
      <w:u w:val="single"/>
    </w:rPr>
  </w:style>
  <w:style w:type="character" w:styleId="aff1">
    <w:name w:val="Emphasis"/>
    <w:basedOn w:val="a4"/>
    <w:uiPriority w:val="20"/>
    <w:qFormat/>
    <w:rPr>
      <w:i/>
      <w:iCs/>
    </w:rPr>
  </w:style>
  <w:style w:type="character" w:styleId="aff2">
    <w:name w:val="Hyperlink"/>
    <w:uiPriority w:val="99"/>
    <w:qFormat/>
    <w:rPr>
      <w:color w:val="0000FF"/>
      <w:u w:val="single"/>
    </w:rPr>
  </w:style>
  <w:style w:type="character" w:styleId="HTML1">
    <w:name w:val="HTML Code"/>
    <w:basedOn w:val="a4"/>
    <w:uiPriority w:val="99"/>
    <w:unhideWhenUsed/>
    <w:qFormat/>
    <w:rPr>
      <w:rFonts w:ascii="宋体" w:eastAsia="宋体" w:hAnsi="宋体" w:cs="宋体"/>
      <w:sz w:val="24"/>
      <w:szCs w:val="24"/>
    </w:rPr>
  </w:style>
  <w:style w:type="character" w:styleId="aff3">
    <w:name w:val="annotation reference"/>
    <w:basedOn w:val="a4"/>
    <w:qFormat/>
    <w:rPr>
      <w:sz w:val="21"/>
      <w:szCs w:val="21"/>
    </w:rPr>
  </w:style>
  <w:style w:type="character" w:styleId="aff4">
    <w:name w:val="footnote reference"/>
    <w:basedOn w:val="a4"/>
    <w:qFormat/>
    <w:rPr>
      <w:vertAlign w:val="superscript"/>
    </w:rPr>
  </w:style>
  <w:style w:type="paragraph" w:customStyle="1" w:styleId="aff5">
    <w:name w:val="论文题目"/>
    <w:basedOn w:val="a2"/>
    <w:qFormat/>
    <w:pPr>
      <w:widowControl w:val="0"/>
      <w:spacing w:line="560" w:lineRule="exact"/>
      <w:jc w:val="center"/>
    </w:pPr>
    <w:rPr>
      <w:rFonts w:ascii="黑体" w:eastAsia="黑体" w:hAnsi="黑体"/>
      <w:b/>
      <w:kern w:val="2"/>
      <w:sz w:val="44"/>
      <w:szCs w:val="44"/>
    </w:rPr>
  </w:style>
  <w:style w:type="paragraph" w:customStyle="1" w:styleId="aff6">
    <w:name w:val="一级标题"/>
    <w:basedOn w:val="a3"/>
    <w:next w:val="a"/>
    <w:qFormat/>
    <w:pPr>
      <w:spacing w:before="0" w:after="0" w:line="560" w:lineRule="exact"/>
      <w:ind w:left="-142"/>
    </w:pPr>
    <w:rPr>
      <w:rFonts w:ascii="黑体" w:eastAsia="黑体" w:hAnsi="黑体"/>
      <w:b w:val="0"/>
      <w:color w:val="000000" w:themeColor="text1"/>
      <w:sz w:val="28"/>
      <w:szCs w:val="28"/>
    </w:rPr>
  </w:style>
  <w:style w:type="paragraph" w:customStyle="1" w:styleId="a">
    <w:name w:val="二级标题"/>
    <w:basedOn w:val="a3"/>
    <w:next w:val="a0"/>
    <w:qFormat/>
    <w:pPr>
      <w:numPr>
        <w:numId w:val="1"/>
      </w:numPr>
      <w:spacing w:before="0" w:after="0" w:line="560" w:lineRule="exact"/>
      <w:jc w:val="left"/>
    </w:pPr>
    <w:rPr>
      <w:rFonts w:ascii="黑体" w:eastAsia="仿宋" w:hAnsi="黑体"/>
      <w:b w:val="0"/>
      <w:sz w:val="24"/>
      <w:szCs w:val="21"/>
    </w:rPr>
  </w:style>
  <w:style w:type="paragraph" w:customStyle="1" w:styleId="a0">
    <w:name w:val="三级标题"/>
    <w:basedOn w:val="a"/>
    <w:next w:val="a1"/>
    <w:qFormat/>
    <w:pPr>
      <w:numPr>
        <w:numId w:val="2"/>
      </w:numPr>
      <w:outlineLvl w:val="2"/>
    </w:pPr>
  </w:style>
  <w:style w:type="paragraph" w:customStyle="1" w:styleId="a1">
    <w:name w:val="四级标题"/>
    <w:basedOn w:val="a0"/>
    <w:next w:val="a2"/>
    <w:qFormat/>
    <w:pPr>
      <w:numPr>
        <w:numId w:val="3"/>
      </w:numPr>
      <w:outlineLvl w:val="3"/>
    </w:pPr>
    <w:rPr>
      <w:szCs w:val="24"/>
    </w:rPr>
  </w:style>
  <w:style w:type="paragraph" w:customStyle="1" w:styleId="11">
    <w:name w:val="正文1"/>
    <w:next w:val="a2"/>
    <w:qFormat/>
    <w:pPr>
      <w:spacing w:line="560" w:lineRule="exact"/>
      <w:ind w:firstLineChars="200" w:firstLine="420"/>
    </w:pPr>
    <w:rPr>
      <w:rFonts w:ascii="宋体" w:hAnsi="宋体" w:cs="Arial"/>
      <w:sz w:val="21"/>
      <w:szCs w:val="21"/>
    </w:rPr>
  </w:style>
  <w:style w:type="paragraph" w:customStyle="1" w:styleId="aff7">
    <w:name w:val="摘要、参考文献、注释"/>
    <w:basedOn w:val="a2"/>
    <w:qFormat/>
    <w:pPr>
      <w:widowControl w:val="0"/>
      <w:spacing w:line="560" w:lineRule="exact"/>
      <w:jc w:val="center"/>
    </w:pPr>
    <w:rPr>
      <w:rFonts w:eastAsia="仿宋_GB2312"/>
      <w:kern w:val="2"/>
      <w:sz w:val="21"/>
    </w:rPr>
  </w:style>
  <w:style w:type="character" w:customStyle="1" w:styleId="simjour">
    <w:name w:val="simjour"/>
    <w:basedOn w:val="a4"/>
    <w:qFormat/>
  </w:style>
  <w:style w:type="paragraph" w:styleId="aff8">
    <w:name w:val="List Paragraph"/>
    <w:basedOn w:val="a2"/>
    <w:uiPriority w:val="34"/>
    <w:qFormat/>
    <w:pPr>
      <w:widowControl w:val="0"/>
      <w:ind w:firstLineChars="200" w:firstLine="420"/>
      <w:jc w:val="both"/>
    </w:pPr>
    <w:rPr>
      <w:kern w:val="2"/>
      <w:sz w:val="21"/>
    </w:rPr>
  </w:style>
  <w:style w:type="character" w:customStyle="1" w:styleId="os">
    <w:name w:val="os"/>
    <w:basedOn w:val="a4"/>
    <w:qFormat/>
  </w:style>
  <w:style w:type="character" w:customStyle="1" w:styleId="p-name">
    <w:name w:val="p-name"/>
    <w:basedOn w:val="a4"/>
    <w:qFormat/>
  </w:style>
  <w:style w:type="character" w:customStyle="1" w:styleId="p-str">
    <w:name w:val="p-str"/>
    <w:basedOn w:val="a4"/>
    <w:qFormat/>
  </w:style>
  <w:style w:type="character" w:customStyle="1" w:styleId="number">
    <w:name w:val="number"/>
    <w:basedOn w:val="a4"/>
    <w:qFormat/>
  </w:style>
  <w:style w:type="character" w:customStyle="1" w:styleId="string">
    <w:name w:val="string"/>
    <w:basedOn w:val="a4"/>
    <w:qFormat/>
  </w:style>
  <w:style w:type="character" w:customStyle="1" w:styleId="oe">
    <w:name w:val="oe"/>
    <w:basedOn w:val="a4"/>
    <w:qFormat/>
  </w:style>
  <w:style w:type="character" w:customStyle="1" w:styleId="boolean">
    <w:name w:val="boolean"/>
    <w:basedOn w:val="a4"/>
    <w:qFormat/>
  </w:style>
  <w:style w:type="character" w:customStyle="1" w:styleId="null">
    <w:name w:val="null"/>
    <w:basedOn w:val="a4"/>
    <w:qFormat/>
  </w:style>
  <w:style w:type="character" w:customStyle="1" w:styleId="as">
    <w:name w:val="as"/>
    <w:basedOn w:val="a4"/>
    <w:qFormat/>
  </w:style>
  <w:style w:type="character" w:customStyle="1" w:styleId="abstract">
    <w:name w:val="abstract"/>
    <w:basedOn w:val="a4"/>
    <w:qFormat/>
  </w:style>
  <w:style w:type="character" w:customStyle="1" w:styleId="ae0">
    <w:name w:val="ae"/>
    <w:basedOn w:val="a4"/>
    <w:qFormat/>
  </w:style>
  <w:style w:type="paragraph" w:customStyle="1" w:styleId="p1">
    <w:name w:val="p1"/>
    <w:basedOn w:val="a2"/>
    <w:qFormat/>
    <w:rPr>
      <w:rFonts w:ascii="Helvetica" w:hAnsi="Helvetica"/>
      <w:sz w:val="16"/>
      <w:szCs w:val="16"/>
    </w:rPr>
  </w:style>
  <w:style w:type="character" w:customStyle="1" w:styleId="s1">
    <w:name w:val="s1"/>
    <w:basedOn w:val="a4"/>
    <w:qFormat/>
    <w:rPr>
      <w:rFonts w:ascii="Helvetica" w:hAnsi="Helvetica" w:hint="default"/>
      <w:sz w:val="9"/>
      <w:szCs w:val="9"/>
    </w:rPr>
  </w:style>
  <w:style w:type="paragraph" w:styleId="aff9">
    <w:name w:val="Quote"/>
    <w:basedOn w:val="a2"/>
    <w:next w:val="a2"/>
    <w:link w:val="affa"/>
    <w:uiPriority w:val="29"/>
    <w:qFormat/>
    <w:pPr>
      <w:spacing w:before="200" w:after="160"/>
      <w:ind w:left="864" w:right="864"/>
      <w:jc w:val="center"/>
    </w:pPr>
    <w:rPr>
      <w:i/>
      <w:iCs/>
      <w:color w:val="404040" w:themeColor="text1" w:themeTint="BF"/>
    </w:rPr>
  </w:style>
  <w:style w:type="character" w:customStyle="1" w:styleId="affa">
    <w:name w:val="引用 字符"/>
    <w:basedOn w:val="a4"/>
    <w:link w:val="aff9"/>
    <w:uiPriority w:val="29"/>
    <w:qFormat/>
    <w:rPr>
      <w:i/>
      <w:iCs/>
      <w:color w:val="404040" w:themeColor="text1" w:themeTint="BF"/>
      <w:sz w:val="24"/>
      <w:szCs w:val="24"/>
    </w:rPr>
  </w:style>
  <w:style w:type="character" w:customStyle="1" w:styleId="HTML0">
    <w:name w:val="HTML 预设格式 字符"/>
    <w:basedOn w:val="a4"/>
    <w:link w:val="HTML"/>
    <w:uiPriority w:val="99"/>
    <w:qFormat/>
    <w:rPr>
      <w:rFonts w:ascii="Courier New" w:hAnsi="Courier New" w:cs="Courier New"/>
      <w:kern w:val="2"/>
    </w:rPr>
  </w:style>
  <w:style w:type="character" w:customStyle="1" w:styleId="af8">
    <w:name w:val="脚注文本 字符"/>
    <w:basedOn w:val="a4"/>
    <w:link w:val="af7"/>
    <w:qFormat/>
    <w:rPr>
      <w:sz w:val="18"/>
      <w:szCs w:val="18"/>
    </w:rPr>
  </w:style>
  <w:style w:type="character" w:customStyle="1" w:styleId="aa">
    <w:name w:val="批注文字 字符"/>
    <w:basedOn w:val="a4"/>
    <w:link w:val="a9"/>
    <w:qFormat/>
    <w:rPr>
      <w:sz w:val="24"/>
      <w:szCs w:val="24"/>
    </w:rPr>
  </w:style>
  <w:style w:type="character" w:customStyle="1" w:styleId="afb">
    <w:name w:val="批注主题 字符"/>
    <w:basedOn w:val="aa"/>
    <w:link w:val="afa"/>
    <w:qFormat/>
    <w:rPr>
      <w:b/>
      <w:bCs/>
      <w:sz w:val="24"/>
      <w:szCs w:val="24"/>
    </w:rPr>
  </w:style>
  <w:style w:type="character" w:customStyle="1" w:styleId="af2">
    <w:name w:val="批注框文本 字符"/>
    <w:basedOn w:val="a4"/>
    <w:link w:val="af1"/>
    <w:semiHidden/>
    <w:qFormat/>
    <w:rPr>
      <w:rFonts w:ascii="宋体"/>
      <w:sz w:val="18"/>
      <w:szCs w:val="18"/>
    </w:rPr>
  </w:style>
  <w:style w:type="character" w:customStyle="1" w:styleId="af0">
    <w:name w:val="尾注文本 字符"/>
    <w:basedOn w:val="a4"/>
    <w:link w:val="af"/>
    <w:qFormat/>
    <w:rPr>
      <w:sz w:val="24"/>
      <w:szCs w:val="24"/>
    </w:rPr>
  </w:style>
  <w:style w:type="paragraph" w:customStyle="1" w:styleId="TOC10">
    <w:name w:val="TOC 标题1"/>
    <w:basedOn w:val="1"/>
    <w:next w:val="a2"/>
    <w:uiPriority w:val="39"/>
    <w:unhideWhenUsed/>
    <w:qFormat/>
    <w:pPr>
      <w:widowControl/>
      <w:spacing w:before="480" w:line="276" w:lineRule="auto"/>
      <w:jc w:val="left"/>
      <w:outlineLvl w:val="9"/>
    </w:pPr>
    <w:rPr>
      <w:rFonts w:asciiTheme="majorHAnsi" w:eastAsiaTheme="majorEastAsia" w:hAnsiTheme="majorHAnsi" w:cstheme="majorBidi"/>
      <w:b/>
      <w:bCs/>
      <w:color w:val="2F5496" w:themeColor="accent1" w:themeShade="BF"/>
      <w:kern w:val="0"/>
      <w:sz w:val="28"/>
      <w:szCs w:val="28"/>
    </w:rPr>
  </w:style>
  <w:style w:type="character" w:customStyle="1" w:styleId="20">
    <w:name w:val="标题 2 字符"/>
    <w:basedOn w:val="a4"/>
    <w:link w:val="2"/>
    <w:semiHidden/>
    <w:qFormat/>
    <w:rPr>
      <w:rFonts w:asciiTheme="majorHAnsi" w:eastAsiaTheme="majorEastAsia" w:hAnsiTheme="majorHAnsi" w:cstheme="majorBidi"/>
      <w:b/>
      <w:bCs/>
      <w:sz w:val="32"/>
      <w:szCs w:val="32"/>
    </w:rPr>
  </w:style>
  <w:style w:type="character" w:customStyle="1" w:styleId="30">
    <w:name w:val="标题 3 字符"/>
    <w:basedOn w:val="a4"/>
    <w:link w:val="3"/>
    <w:semiHidden/>
    <w:qFormat/>
    <w:rPr>
      <w:b/>
      <w:bCs/>
      <w:sz w:val="32"/>
      <w:szCs w:val="32"/>
    </w:rPr>
  </w:style>
  <w:style w:type="character" w:customStyle="1" w:styleId="ac">
    <w:name w:val="正文文本 字符"/>
    <w:basedOn w:val="a4"/>
    <w:link w:val="ab"/>
    <w:qFormat/>
    <w:rPr>
      <w:kern w:val="2"/>
      <w:sz w:val="21"/>
    </w:rPr>
  </w:style>
  <w:style w:type="paragraph" w:styleId="affb">
    <w:name w:val="No Spacing"/>
    <w:uiPriority w:val="1"/>
    <w:qFormat/>
    <w:rPr>
      <w:sz w:val="24"/>
      <w:szCs w:val="24"/>
    </w:rPr>
  </w:style>
  <w:style w:type="character" w:customStyle="1" w:styleId="af5">
    <w:name w:val="页眉 字符"/>
    <w:basedOn w:val="a4"/>
    <w:link w:val="af4"/>
    <w:qFormat/>
    <w:rPr>
      <w:kern w:val="2"/>
      <w:sz w:val="18"/>
      <w:szCs w:val="18"/>
    </w:rPr>
  </w:style>
  <w:style w:type="table" w:customStyle="1" w:styleId="210">
    <w:name w:val="无格式表格 21"/>
    <w:basedOn w:val="a5"/>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普通(网站)1"/>
    <w:basedOn w:val="a2"/>
    <w:qFormat/>
    <w:pPr>
      <w:spacing w:before="100" w:beforeAutospacing="1" w:after="100" w:afterAutospacing="1" w:line="560" w:lineRule="exact"/>
      <w:ind w:firstLineChars="200" w:firstLine="200"/>
    </w:pPr>
    <w:rPr>
      <w:rFonts w:ascii="宋体" w:eastAsia="仿宋" w:hAnsi="宋体" w:cs="宋体"/>
    </w:rPr>
  </w:style>
  <w:style w:type="character" w:customStyle="1" w:styleId="Style2">
    <w:name w:val="_Style 2"/>
    <w:uiPriority w:val="19"/>
    <w:qFormat/>
    <w:rPr>
      <w:rFonts w:eastAsia="仿宋"/>
      <w:b/>
      <w:iCs/>
      <w:color w:val="auto"/>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2112803224模板.dot</Template>
  <TotalTime>1</TotalTime>
  <Pages>18</Pages>
  <Words>2670</Words>
  <Characters>15221</Characters>
  <Application>Microsoft Office Word</Application>
  <DocSecurity>0</DocSecurity>
  <Lines>126</Lines>
  <Paragraphs>35</Paragraphs>
  <ScaleCrop>false</ScaleCrop>
  <Company>南京财经大学</Company>
  <LinksUpToDate>false</LinksUpToDate>
  <CharactersWithSpaces>17856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基于B/S结构的BBS系统的设计与实现</dc:title>
  <dc:creator>XXX</dc:creator>
  <cp:lastModifiedBy>Hao Zhou</cp:lastModifiedBy>
  <cp:revision>70</cp:revision>
  <cp:lastPrinted>2019-04-02T05:01:00Z</cp:lastPrinted>
  <dcterms:created xsi:type="dcterms:W3CDTF">2018-05-11T09:14:00Z</dcterms:created>
  <dcterms:modified xsi:type="dcterms:W3CDTF">2026-04-21T09:37:00Z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