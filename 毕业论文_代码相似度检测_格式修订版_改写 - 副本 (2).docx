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w14:paraId="70FE7A35" w14:textId="77777777" w:rsidTr="007B25CE">
        <w:tc>
          <w:tcPr>
            <w:tcW w:w="6408" w:type="dxa"/>
          </w:tcPr>
          <w:p w14:paraId="0075DB1D" w14: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w14:paraId="44639E15" w14: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w14:paraId="3CB46E76" w14: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w14:paraId="6DA33F2F" w14:textId="77777777" w:rsidR="00843280" w:rsidRDefault="00843280" w:rsidP="00843280">
      <w:pPr>
        <w:spacing w:line="560" w:lineRule="exact"/>
        <w:rPr>
          <w:b/>
          <w:bCs/>
          <w:sz w:val="28"/>
          <w:szCs w:val="28"/>
        </w:rPr>
      </w:pPr>
    </w:p>
    <w:p w14:paraId="2ABBD8B3" w14:textId="77777777" w:rsidR="00843280" w:rsidRDefault="00843280" w:rsidP="00843280">
      <w:r>
        <w:rPr>
          <w:noProof/>
        </w:rPr>
        <w:drawing>
          <wp:anchor distT="0" distB="0" distL="114300" distR="114300" simplePos="0" relativeHeight="251659264" behindDoc="0" locked="0" layoutInCell="1" allowOverlap="1" wp14:anchorId="4A0C030F" wp14:editId="49DE329C">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横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1920" cy="1016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7510CA" w14:textId="77777777" w:rsidR="00843280" w:rsidRDefault="00843280" w:rsidP="00843280"/>
    <w:p w14:paraId="3D11CCFB" w14:textId="77777777" w:rsidR="00843280" w:rsidRDefault="00843280" w:rsidP="00843280"/>
    <w:p w14:paraId="6EF18A7A" w14:textId="77777777" w:rsidR="00843280" w:rsidRDefault="00843280" w:rsidP="00843280"/>
    <w:p w14:paraId="435A6D98" w14:textId="77777777" w:rsidR="00843280" w:rsidRDefault="00843280" w:rsidP="00843280"/>
    <w:p w14:paraId="7F2B430C" w14:textId="77777777" w:rsidR="00843280" w:rsidRDefault="00843280" w:rsidP="00843280"/>
    <w:p w14:paraId="39B8139A" w14: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w14:paraId="31896DF8" w14:textId="77777777" w:rsidTr="007B25CE">
        <w:tc>
          <w:tcPr>
            <w:tcW w:w="8240" w:type="dxa"/>
          </w:tcPr>
          <w:p w14:paraId="65D4D8AE" w14: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w14:paraId="004C8602" w14: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w14:paraId="454A571C" w14:textId="77777777" w:rsidTr="007B25CE">
        <w:trPr>
          <w:trHeight w:val="682"/>
        </w:trPr>
        <w:tc>
          <w:tcPr>
            <w:tcW w:w="2407" w:type="dxa"/>
            <w:tcMar>
              <w:right w:w="0" w:type="dxa"/>
            </w:tcMar>
          </w:tcPr>
          <w:p w14:paraId="12BDB613"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w14:paraId="7A74FE21" w14:textId="5AEE7575"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r w:rsidRPr="001D567F">
              <w:rPr>
                <w:rFonts w:ascii="仿宋" w:eastAsia="仿宋" w:hAnsi="仿宋" w:cs="宋体" w:hint="eastAsia"/>
                <w:b/>
                <w:sz w:val="28"/>
                <w:szCs w:val="28"/>
                <w:u w:val="single"/>
              </w:rPr>
              <w:t>基于弱监督训练建模的本科代码相似度</w:t>
            </w:r>
            <w:bookmarkEnd w:id="0"/>
            <w:bookmarkEnd w:id="1"/>
          </w:p>
          <w:p w14:paraId="4E0C3497" w14:textId="091CE5E5" w:rsidR="00843280" w:rsidRPr="001D567F" w:rsidRDefault="001D567F" w:rsidP="001D567F">
            <w:pPr>
              <w:jc w:val="center"/>
              <w:outlineLvl w:val="0"/>
              <w:rPr>
                <w:rFonts w:ascii="仿宋" w:eastAsia="仿宋" w:hAnsi="仿宋" w:cs="宋体" w:hint="eastAsia"/>
                <w:b/>
                <w:sz w:val="28"/>
                <w:szCs w:val="28"/>
                <w:u w:val="single"/>
              </w:rPr>
            </w:pPr>
            <w:bookmarkStart w:id="2" w:name="_Toc227917757"/>
            <w:bookmarkStart w:id="3" w:name="_Toc227919558"/>
            <w:r w:rsidRPr="001D567F">
              <w:rPr>
                <w:rFonts w:ascii="仿宋" w:eastAsia="仿宋" w:hAnsi="仿宋" w:cs="宋体" w:hint="eastAsia"/>
                <w:b/>
                <w:sz w:val="28"/>
                <w:szCs w:val="28"/>
                <w:u w:val="single"/>
              </w:rPr>
              <w:t>检测算法设计与实现</w:t>
            </w:r>
            <w:bookmarkEnd w:id="2"/>
            <w:bookmarkEnd w:id="3"/>
          </w:p>
        </w:tc>
      </w:tr>
      <w:tr w:rsidR="00843280" w14:paraId="0EF2975D" w14:textId="77777777" w:rsidTr="007B25CE">
        <w:trPr>
          <w:trHeight w:val="682"/>
        </w:trPr>
        <w:tc>
          <w:tcPr>
            <w:tcW w:w="2407" w:type="dxa"/>
            <w:tcMar>
              <w:right w:w="0" w:type="dxa"/>
            </w:tcMar>
          </w:tcPr>
          <w:p w14:paraId="4FFC9973"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w14:paraId="3F1B21F5" w14: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w14:paraId="4B9E8A92" w14:textId="77777777" w:rsidTr="007B25CE">
        <w:trPr>
          <w:trHeight w:val="682"/>
        </w:trPr>
        <w:tc>
          <w:tcPr>
            <w:tcW w:w="2407" w:type="dxa"/>
            <w:tcMar>
              <w:right w:w="0" w:type="dxa"/>
            </w:tcMar>
          </w:tcPr>
          <w:p w14:paraId="0BA578B8"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w14:paraId="6614EB94"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4" w:name="_Toc166856670"/>
            <w:bookmarkStart w:id="5" w:name="_Toc227917165"/>
            <w:bookmarkStart w:id="6" w:name="_Toc227917758"/>
            <w:bookmarkStart w:id="7" w:name="_Toc227919559"/>
            <w:r w:rsidRPr="001155FA">
              <w:rPr>
                <w:rFonts w:ascii="仿宋" w:eastAsia="仿宋" w:hAnsi="仿宋" w:cs="宋体" w:hint="eastAsia"/>
                <w:bCs/>
                <w:sz w:val="28"/>
                <w:szCs w:val="28"/>
                <w:u w:val="single"/>
              </w:rPr>
              <w:t>信息工程学院</w:t>
            </w:r>
            <w:bookmarkEnd w:id="4"/>
            <w:bookmarkEnd w:id="5"/>
            <w:bookmarkEnd w:id="6"/>
            <w:bookmarkEnd w:id="7"/>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1545B5F5" w14:textId="77777777" w:rsidTr="007B25CE">
        <w:trPr>
          <w:trHeight w:val="682"/>
        </w:trPr>
        <w:tc>
          <w:tcPr>
            <w:tcW w:w="2407" w:type="dxa"/>
            <w:tcMar>
              <w:right w:w="0" w:type="dxa"/>
            </w:tcMar>
          </w:tcPr>
          <w:p w14:paraId="1C36DBE8"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w14:paraId="7F9F1716"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1"/>
            <w:bookmarkStart w:id="9" w:name="_Toc227917166"/>
            <w:bookmarkStart w:id="10" w:name="_Toc227917759"/>
            <w:bookmarkStart w:id="11" w:name="_Toc227919560"/>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8"/>
            <w:bookmarkEnd w:id="9"/>
            <w:bookmarkEnd w:id="10"/>
            <w:bookmarkEnd w:id="11"/>
            <w:r>
              <w:rPr>
                <w:rFonts w:ascii="宋体" w:hAnsi="宋体" w:cs="宋体" w:hint="eastAsia"/>
                <w:b/>
                <w:sz w:val="30"/>
                <w:szCs w:val="30"/>
                <w:u w:val="single"/>
              </w:rPr>
              <w:t xml:space="preserve">             </w:t>
            </w:r>
          </w:p>
        </w:tc>
      </w:tr>
      <w:tr w:rsidR="00843280" w14:paraId="5B184785" w14:textId="77777777" w:rsidTr="007B25CE">
        <w:trPr>
          <w:trHeight w:val="682"/>
        </w:trPr>
        <w:tc>
          <w:tcPr>
            <w:tcW w:w="2407" w:type="dxa"/>
            <w:tcMar>
              <w:right w:w="0" w:type="dxa"/>
            </w:tcMar>
          </w:tcPr>
          <w:p w14:paraId="2E62415C"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w14:paraId="0A723999"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2" w:name="_Toc166856672"/>
            <w:bookmarkStart w:id="13" w:name="_Toc227917167"/>
            <w:bookmarkStart w:id="14" w:name="_Toc227917760"/>
            <w:bookmarkStart w:id="15" w:name="_Toc227919561"/>
            <w:proofErr w:type="gramStart"/>
            <w:r w:rsidRPr="001155FA">
              <w:rPr>
                <w:rFonts w:ascii="仿宋" w:eastAsia="仿宋" w:hAnsi="仿宋" w:cs="宋体" w:hint="eastAsia"/>
                <w:bCs/>
                <w:sz w:val="28"/>
                <w:szCs w:val="28"/>
                <w:u w:val="single"/>
              </w:rPr>
              <w:t>李嘉涛</w:t>
            </w:r>
            <w:bookmarkEnd w:id="12"/>
            <w:bookmarkEnd w:id="13"/>
            <w:bookmarkEnd w:id="14"/>
            <w:bookmarkEnd w:id="15"/>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436ADA8E" w14:textId="77777777" w:rsidTr="007B25CE">
        <w:trPr>
          <w:trHeight w:val="682"/>
        </w:trPr>
        <w:tc>
          <w:tcPr>
            <w:tcW w:w="2407" w:type="dxa"/>
            <w:tcMar>
              <w:right w:w="0" w:type="dxa"/>
            </w:tcMar>
          </w:tcPr>
          <w:p w14:paraId="4D7CA836" w14: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w14:paraId="424DF2DD"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3"/>
            <w:bookmarkStart w:id="17" w:name="_Toc227917168"/>
            <w:bookmarkStart w:id="18" w:name="_Toc227917761"/>
            <w:bookmarkStart w:id="19" w:name="_Toc227919562"/>
            <w:r w:rsidRPr="001155FA">
              <w:rPr>
                <w:rFonts w:ascii="仿宋" w:eastAsia="仿宋" w:hAnsi="仿宋" w:cs="宋体" w:hint="eastAsia"/>
                <w:bCs/>
                <w:sz w:val="28"/>
                <w:szCs w:val="28"/>
                <w:u w:val="single"/>
              </w:rPr>
              <w:t>赵庆华</w:t>
            </w:r>
            <w:bookmarkEnd w:id="16"/>
            <w:bookmarkEnd w:id="17"/>
            <w:bookmarkEnd w:id="18"/>
            <w:bookmarkEnd w:id="19"/>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3B3101BF" w14:textId="77777777" w:rsidTr="007B25CE">
        <w:trPr>
          <w:trHeight w:val="682"/>
        </w:trPr>
        <w:tc>
          <w:tcPr>
            <w:tcW w:w="2407" w:type="dxa"/>
            <w:tcMar>
              <w:right w:w="0" w:type="dxa"/>
            </w:tcMar>
          </w:tcPr>
          <w:p w14:paraId="754F645B" w14: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w14:paraId="01C9F10C" w14: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w14:paraId="2EBE5D3B" w14:textId="77777777" w:rsidTr="007B25CE">
        <w:trPr>
          <w:trHeight w:val="682"/>
        </w:trPr>
        <w:tc>
          <w:tcPr>
            <w:tcW w:w="2407" w:type="dxa"/>
            <w:tcMar>
              <w:right w:w="0" w:type="dxa"/>
            </w:tcMar>
          </w:tcPr>
          <w:p w14:paraId="621CD28E" w14: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w14:paraId="06C67E16" w14:textId="77777777" w:rsidR="00843280" w:rsidRDefault="00843280" w:rsidP="007B25CE">
            <w:pPr>
              <w:jc w:val="center"/>
              <w:rPr>
                <w:rFonts w:ascii="黑体" w:eastAsia="黑体"/>
                <w:sz w:val="32"/>
                <w:szCs w:val="32"/>
              </w:rPr>
            </w:pPr>
          </w:p>
          <w:p w14:paraId="07DFC612" w14: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w14:paraId="580B7F37" w14:textId="77777777" w:rsidR="00843280" w:rsidRDefault="00843280" w:rsidP="00843280">
      <w:pPr>
        <w:spacing w:line="700" w:lineRule="exact"/>
        <w:ind w:firstLineChars="200" w:firstLine="600"/>
        <w:rPr>
          <w:rFonts w:ascii="仿宋" w:eastAsia="仿宋" w:hAnsi="仿宋" w:cs="Arial" w:hint="eastAsia"/>
          <w:sz w:val="30"/>
          <w:szCs w:val="30"/>
        </w:rPr>
      </w:pPr>
    </w:p>
    <w:p w14:paraId="4C1C5891" w14:textId="77777777" w:rsidR="00843280" w:rsidRDefault="00843280" w:rsidP="00843280">
      <w:pPr>
        <w:spacing w:line="700" w:lineRule="exact"/>
        <w:jc w:val="center"/>
        <w:rPr>
          <w:rFonts w:ascii="黑体" w:eastAsia="黑体" w:hAnsi="黑体" w:hint="eastAsia"/>
          <w:b/>
          <w:bCs/>
          <w:sz w:val="44"/>
          <w:szCs w:val="44"/>
        </w:rPr>
      </w:pPr>
    </w:p>
    <w:p w14:paraId="767E889E" w14: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w14:paraId="6F4BFC59" w14:textId="77777777" w:rsidR="00843280" w:rsidRDefault="00843280" w:rsidP="00843280">
      <w:pPr>
        <w:spacing w:line="700" w:lineRule="exact"/>
        <w:jc w:val="center"/>
        <w:rPr>
          <w:rFonts w:ascii="仿宋" w:eastAsia="仿宋" w:hAnsi="仿宋" w:cs="Arial" w:hint="eastAsia"/>
          <w:sz w:val="30"/>
          <w:szCs w:val="30"/>
        </w:rPr>
      </w:pPr>
    </w:p>
    <w:p w14:paraId="511CD259" w14: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w14:paraId="59BE8F73" w14:textId="77777777" w:rsidR="00843280" w:rsidRDefault="00843280" w:rsidP="00843280">
      <w:pPr>
        <w:spacing w:line="312" w:lineRule="auto"/>
        <w:rPr>
          <w:rFonts w:ascii="等线" w:eastAsia="等线" w:hAnsi="等线" w:hint="eastAsia"/>
          <w:szCs w:val="21"/>
        </w:rPr>
      </w:pPr>
    </w:p>
    <w:p w14:paraId="7E9216ED" w14:textId="77777777" w:rsidR="00843280" w:rsidRDefault="00843280" w:rsidP="00843280">
      <w:pPr>
        <w:spacing w:line="312" w:lineRule="auto"/>
        <w:rPr>
          <w:rFonts w:ascii="等线" w:eastAsia="等线" w:hAnsi="等线" w:hint="eastAsia"/>
          <w:szCs w:val="21"/>
        </w:rPr>
      </w:pPr>
    </w:p>
    <w:p w14:paraId="45866E5E" w14:textId="77777777" w:rsidR="00843280" w:rsidRDefault="00843280" w:rsidP="00843280">
      <w:pPr>
        <w:spacing w:line="312" w:lineRule="auto"/>
        <w:rPr>
          <w:rFonts w:ascii="等线" w:eastAsia="等线" w:hAnsi="等线" w:hint="eastAsia"/>
          <w:szCs w:val="21"/>
        </w:rPr>
      </w:pPr>
    </w:p>
    <w:p w14:paraId="5144F81F" w14:textId="715073FA" w:rsidR="00843280" w:rsidRDefault="00843280" w:rsidP="00843280">
      <w:pPr>
        <w:spacing w:line="312" w:lineRule="auto"/>
        <w:jc w:val="right"/>
        <w:rPr>
          <w:rFonts w:ascii="等线" w:eastAsia="等线" w:hAnsi="等线" w:hint="eastAsia"/>
          <w:szCs w:val="21"/>
        </w:rPr>
      </w:pPr>
    </w:p>
    <w:p w14:paraId="5DEF8D49" w14: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w14:paraId="798309F0" w14: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w14:paraId="22F34B61" w14: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w14:paraId="33213A5E" w14:textId="77777777" w:rsidR="00703F0E" w:rsidRDefault="00000000">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w14:paraId="0C578AB8" w14:textId="7FD8787A" w:rsidR="00724243" w:rsidRDefault="00000000" w:rsidP="00724243">
          <w:pPr>
            <w:pStyle w:val="TOC1"/>
            <w:tabs>
              <w:tab w:val="right" w:leader="dot" w:pos="9061"/>
            </w:tabs>
            <w:rPr>
              <w:rFonts w:eastAsiaTheme="minorEastAsia" w:hAnsiTheme="minorHAnsi" w:cstheme="minorBidi" w:hint="eastAsia"/>
              <w:b w:val="0"/>
              <w:bCs w:val="0"/>
              <w:noProof/>
              <w:kern w:val="2"/>
              <w:sz w:val="22"/>
              <w14:ligatures w14: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w14:paraId="157159A3" w14:textId="6619031A"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63" w:history="1">
            <w:r w:rsidRPr="00A15E68">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887CCF" w14:textId="4F15EA01"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64" w:history="1">
            <w:r w:rsidRPr="00A15E68">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28ECAF" w14:textId="38A4B7FC"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65" w:history="1">
            <w:r w:rsidRPr="00A15E68">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0CED76" w14:textId="1E357463"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66" w:history="1">
            <w:r w:rsidRPr="00A15E68">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2FE9353" w14:textId="48C24F2D"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67" w:history="1">
            <w:r w:rsidRPr="00A15E68">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668742" w14:textId="5D9CF984"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68" w:history="1">
            <w:r w:rsidRPr="00A15E68">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5FB9FB" w14:textId="7B7B7ED5"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69" w:history="1">
            <w:r w:rsidRPr="00A15E68">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6EA534" w14:textId="48BF8287"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0" w:history="1">
            <w:r w:rsidRPr="00A15E68">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C49F9F" w14:textId="5CD5B90B"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1" w:history="1">
            <w:r w:rsidRPr="00A15E68">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2C679D" w14:textId="4AA887AC"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2" w:history="1">
            <w:r w:rsidRPr="00A15E68">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8FA523" w14:textId="7809535F"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3" w:history="1">
            <w:r w:rsidRPr="00A15E68">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BF04E8" w14:textId="0C800163"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4" w:history="1">
            <w:r w:rsidRPr="00A15E68">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2C3D48" w14:textId="1C3C1D02"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5" w:history="1">
            <w:r w:rsidRPr="00A15E68">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37B684" w14:textId="0DF8EF97"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6" w:history="1">
            <w:r w:rsidRPr="00A15E68">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61CB1B" w14:textId="47A115CD"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7" w:history="1">
            <w:r w:rsidRPr="00A15E68">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B9ACE3" w14:textId="45D87E24"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8" w:history="1">
            <w:r w:rsidRPr="00A15E68">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2A77C1" w14:textId="53DA5EFB"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79" w:history="1">
            <w:r w:rsidRPr="00A15E68">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40E12F" w14:textId="2D593926"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0" w:history="1">
            <w:r w:rsidRPr="00A15E68">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0B9926" w14:textId="32B80AD7"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1" w:history="1">
            <w:r w:rsidRPr="00A15E68">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FF0ECF" w14:textId="4F32480A"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2" w:history="1">
            <w:r w:rsidRPr="00A15E68">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E80A65" w14:textId="16A68B33"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3" w:history="1">
            <w:r w:rsidRPr="00A15E68">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E38D73" w14:textId="6BA0737A"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4" w:history="1">
            <w:r w:rsidRPr="00A15E68">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B63690" w14:textId="5BC7A82B"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5" w:history="1">
            <w:r w:rsidRPr="00A15E68">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581E96" w14:textId="1F71EBFF"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6" w:history="1">
            <w:r w:rsidRPr="00A15E68">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9A2607" w14:textId="2BDAC818"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7" w:history="1">
            <w:r w:rsidRPr="00A15E68">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BB1A399" w14:textId="0DEF6C31"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8" w:history="1">
            <w:r w:rsidRPr="00A15E68">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8DE023E" w14:textId="3576B7EA"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89" w:history="1">
            <w:r w:rsidRPr="00A15E68">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808E04F" w14:textId="3DFE85E5"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90" w:history="1">
            <w:r w:rsidRPr="00A15E68">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922418" w14:textId="4CF02130" w:rsidR="00724243" w:rsidRDefault="00724243">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9591" w:history="1">
            <w:r w:rsidRPr="00A15E68">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30CBC12" w14:textId="7C7F8E0C" w:rsidR="00703F0E" w:rsidRDefault="00000000">
          <w:pPr>
            <w:rPr>
              <w:rFonts w:ascii="仿宋" w:eastAsia="仿宋" w:hAnsi="仿宋" w:hint="eastAsia"/>
            </w:rPr>
          </w:pPr>
          <w:r>
            <w:rPr>
              <w:rFonts w:ascii="仿宋" w:eastAsia="仿宋" w:hAnsi="仿宋" w:cs="仿宋" w:hint="eastAsia"/>
            </w:rPr>
            <w:fldChar w:fldCharType="end"/>
          </w:r>
        </w:p>
      </w:sdtContent>
    </w:sdt>
    <w:p w14:paraId="1A97A308" w14:textId="77777777" w:rsidR="00703F0E" w:rsidRDefault="00703F0E"/>
    <w:p w14:paraId="46562EFE" w14:textId="77777777" w:rsidR="00122717" w:rsidRDefault="00122717"/>
    <w:p w14:paraId="7355A2E2" w14:textId="77777777" w:rsidR="00122717" w:rsidRDefault="00122717"/>
    <w:p w14:paraId="00BE40C3" w14:textId="3F87A7BD" w:rsidR="00533963" w:rsidRDefault="00E95D10">
      <w:r>
        <w:rPr>
          <w:rFonts w:eastAsia="仿宋"/>
        </w:rPr>
        <w:br w:type="page"/>
      </w:r>
    </w:p>
    <w:p w14:paraId="1DC71BC2"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w14:paraId="7A80ADAD" w14:textId="77777777" w:rsidR="00020EFC" w:rsidRDefault="00020EFC">
      <w:pPr>
        <w:rPr>
          <w:rFonts w:ascii="仿宋" w:eastAsia="仿宋" w:hAnsi="仿宋" w:hint="eastAsia"/>
          <w:b/>
          <w:sz w:val="21"/>
          <w:szCs w:val="21"/>
        </w:rPr>
      </w:pPr>
    </w:p>
    <w:p w14:paraId="3593C723" w14: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w14:paraId="014B6090" w14: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w14:paraId="43C4156E" w14:textId="77777777" w:rsidR="00EF4F80" w:rsidRDefault="00EF4F80">
      <w:r>
        <w:br w:type="page"/>
      </w:r>
    </w:p>
    <w:p w14:paraId="547701BD" w14:textId="77777777" w:rsidR="00703F0E" w:rsidRDefault="00703F0E"/>
    <w:p w14:paraId="748AA0B9"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w14:paraId="0544DD16" w14:textId="77777777" w:rsidR="0053684C" w:rsidRDefault="0053684C">
      <w:pPr>
        <w:rPr>
          <w:rFonts w:eastAsia="仿宋"/>
          <w:b/>
          <w:sz w:val="21"/>
          <w:szCs w:val="21"/>
        </w:rPr>
      </w:pPr>
    </w:p>
    <w:p w14:paraId="3DE23C7B" w14: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w14:paraId="2B3709F6" w14: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w14:paraId="7985DC95" w14:textId="77777777" w:rsidR="00703F0E" w:rsidRDefault="00703F0E"/>
    <w:p w14:paraId="1F6C4581" w14:textId="77777777" w:rsidR="00703F0E" w:rsidRDefault="00703F0E"/>
    <w:p w14:paraId="17B325A1" w14:textId="77777777" w:rsidR="00703F0E" w:rsidRDefault="00703F0E"/>
    <w:p w14:paraId="4EB75B11" w14:textId="77777777" w:rsidR="00703F0E" w:rsidRDefault="00703F0E">
      <w:pPr>
        <w:sectPr w:rsidR="00703F0E">
          <w:headerReference w:type="default" r:id="rId9"/>
          <w:footerReference w:type="even" r:id="rId10"/>
          <w:footerReference w:type="default" r: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w14:paraId="6B2D8340" w14:textId="77777777" w:rsidR="00703F0E" w:rsidRDefault="00000000" w:rsidP="00F742E1">
      <w:pPr>
        <w:pStyle w:val="aff5"/>
        <w:jc w:val="left"/>
        <w:rPr>
          <w:rFonts w:hint="eastAsia"/>
        </w:rPr>
      </w:pPr>
      <w:bookmarkStart w:id="20" w:name="_Toc227919563"/>
      <w:r>
        <w:rPr>
          <w:rFonts w:ascii="Times New Roman" w:hAnsi="Times New Roman"/>
        </w:rPr>
        <w:lastRenderedPageBreak/>
        <w:t>一、绪论</w:t>
      </w:r>
      <w:bookmarkEnd w:id="20"/>
    </w:p>
    <w:p w14:paraId="4C11138D" w14:textId="77777777" w:rsidR="00703F0E" w:rsidRPr="00F742E1" w:rsidRDefault="00000000">
      <w:pPr>
        <w:pStyle w:val="aff6"/>
        <w:rPr>
          <w:rFonts w:ascii="仿宋" w:hAnsi="仿宋" w:hint="eastAsia"/>
        </w:rPr>
      </w:pPr>
      <w:bookmarkStart w:id="21" w:name="_Toc227919564"/>
      <w:r>
        <w:t>（一）研究背景</w:t>
      </w:r>
      <w:bookmarkEnd w:id="21"/>
    </w:p>
    <w:p w14:paraId="4627F83E" w14:textId="77777777" w:rsidR="00703F0E" w:rsidRDefault="00000000"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w14:paraId="066B2B35" w14:textId="77777777" w:rsidR="00703F0E" w:rsidRDefault="00000000"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w14:paraId="58654B12" w14:textId="77777777" w:rsidR="00703F0E" w:rsidRDefault="00000000"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w14:paraId="40FDE1EF" w14:textId="77777777" w:rsidR="00703F0E" w:rsidRPr="00F742E1" w:rsidRDefault="00000000" w:rsidP="00F742E1">
      <w:pPr>
        <w:pStyle w:val="aff6"/>
        <w:spacing w:line="360" w:lineRule="auto"/>
        <w:rPr>
          <w:rFonts w:ascii="仿宋" w:hAnsi="仿宋" w:hint="eastAsia"/>
        </w:rPr>
      </w:pPr>
      <w:bookmarkStart w:id="22" w:name="_Toc227919565"/>
      <w:r>
        <w:t>（二）研究目的与意义</w:t>
      </w:r>
      <w:bookmarkEnd w:id="22"/>
    </w:p>
    <w:p w14:paraId="66D152FB" w14:textId="77777777" w:rsidR="00703F0E" w:rsidRDefault="00000000"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w14:paraId="07695A21" w14:textId="77777777" w:rsidR="00703F0E" w:rsidRDefault="00000000" w:rsidP="00F742E1">
      <w:pPr>
        <w:spacing w:line="360" w:lineRule="auto"/>
      </w:pPr>
      <w:r>
        <w:rPr>
          <w:rFonts w:eastAsia="仿宋"/>
        </w:rPr>
        <w:t>本文的研究意义主要体现在以下几个方面。</w:t>
      </w:r>
    </w:p>
    <w:p w14:paraId="6FB34986" w14:textId="77777777" w:rsidR="00703F0E" w:rsidRDefault="00000000"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w14:paraId="4C1899F5" w14:textId="77777777" w:rsidR="00703F0E" w:rsidRDefault="00000000" w:rsidP="00F742E1">
      <w:pPr>
        <w:spacing w:line="360" w:lineRule="auto"/>
      </w:pPr>
      <w:r>
        <w:rPr>
          <w:rFonts w:eastAsia="仿宋"/>
        </w:rPr>
        <w:lastRenderedPageBreak/>
        <w:t>第二，本文并没有直接使用复杂的深度学习模型，而是利用代码预处理、规则相似度、</w:t>
      </w:r>
      <w:proofErr w:type="gramStart"/>
      <w:r>
        <w:rPr>
          <w:rFonts w:eastAsia="仿宋"/>
        </w:rPr>
        <w:t>弱监督</w:t>
      </w:r>
      <w:proofErr w:type="gramEnd"/>
      <w:r>
        <w:rPr>
          <w:rFonts w:eastAsia="仿宋"/>
        </w:rPr>
        <w:t>标签构造以及传统的机器学习训练来形成一条适合本科阶段实现与论证的技术路线。</w:t>
      </w:r>
    </w:p>
    <w:p w14:paraId="66D724A4" w14:textId="77777777" w:rsidR="00703F0E" w:rsidRDefault="00000000" w:rsidP="00F742E1">
      <w:pPr>
        <w:spacing w:line="360" w:lineRule="auto"/>
      </w:pPr>
      <w:r>
        <w:rPr>
          <w:rFonts w:eastAsia="仿宋"/>
        </w:rPr>
        <w:t>第三，本文以公开数据集为基础搭建起完整的实验流程，用对比实验、消融实验、</w:t>
      </w:r>
      <w:proofErr w:type="gramStart"/>
      <w:r>
        <w:rPr>
          <w:rFonts w:eastAsia="仿宋"/>
        </w:rPr>
        <w:t>跨用户</w:t>
      </w:r>
      <w:proofErr w:type="gramEnd"/>
      <w:r>
        <w:rPr>
          <w:rFonts w:eastAsia="仿宋"/>
        </w:rPr>
        <w:t>实验以及人工复核分析等方式对方法的有效性进行系统的评价。</w:t>
      </w:r>
    </w:p>
    <w:p w14:paraId="66A5A335" w14:textId="77777777" w:rsidR="00703F0E" w:rsidRPr="00F742E1" w:rsidRDefault="00000000" w:rsidP="00F742E1">
      <w:pPr>
        <w:pStyle w:val="aff6"/>
        <w:spacing w:line="360" w:lineRule="auto"/>
        <w:rPr>
          <w:rFonts w:ascii="仿宋" w:hAnsi="仿宋" w:hint="eastAsia"/>
        </w:rPr>
      </w:pPr>
      <w:bookmarkStart w:id="23" w:name="_Toc227919566"/>
      <w:r>
        <w:t>（三）国内外研究现状</w:t>
      </w:r>
      <w:bookmarkEnd w:id="23"/>
    </w:p>
    <w:p w14:paraId="7B731D37" w14:textId="77777777" w:rsidR="00703F0E" w:rsidRDefault="00000000" w:rsidP="00F742E1">
      <w:pPr>
        <w:spacing w:line="360" w:lineRule="auto"/>
      </w:pPr>
      <w:r>
        <w:rPr>
          <w:rFonts w:eastAsia="仿宋"/>
        </w:rPr>
        <w:t>代码相似度检测相关研究一般可以分为基于文本的方法、基于结构的方法和基于学习的方法这三种。</w:t>
      </w:r>
    </w:p>
    <w:p w14:paraId="0A34B594" w14:textId="77777777" w:rsidR="00703F0E" w:rsidRDefault="00000000"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w14:paraId="2326A624" w14:textId="77777777" w:rsidR="00703F0E" w:rsidRDefault="00000000"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w14:paraId="1CC06F79" w14:textId="77777777" w:rsidR="00703F0E" w:rsidRDefault="00000000"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w14:paraId="1D8137DF" w14:textId="77777777" w:rsidR="00703F0E" w:rsidRDefault="00000000"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w14:paraId="0149215C" w14:textId="77777777" w:rsidR="00703F0E" w:rsidRPr="00F742E1" w:rsidRDefault="00000000" w:rsidP="00F742E1">
      <w:pPr>
        <w:pStyle w:val="aff6"/>
        <w:spacing w:line="360" w:lineRule="auto"/>
        <w:rPr>
          <w:rFonts w:ascii="仿宋" w:hAnsi="仿宋" w:hint="eastAsia"/>
        </w:rPr>
      </w:pPr>
      <w:bookmarkStart w:id="24" w:name="_Toc227919567"/>
      <w:r>
        <w:t>（四）本文主要工作</w:t>
      </w:r>
      <w:bookmarkEnd w:id="24"/>
    </w:p>
    <w:p w14:paraId="6D917480" w14:textId="77777777" w:rsidR="00703F0E" w:rsidRDefault="00000000" w:rsidP="00F742E1">
      <w:pPr>
        <w:spacing w:line="360" w:lineRule="auto"/>
      </w:pPr>
      <w:r>
        <w:rPr>
          <w:rFonts w:eastAsia="仿宋"/>
        </w:rPr>
        <w:t>围绕上述问题，本文完成了以下主要工作。</w:t>
      </w:r>
    </w:p>
    <w:p w14:paraId="002F478B" w14:textId="77777777" w:rsidR="00703F0E" w:rsidRDefault="00000000"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w14:paraId="30D853DF" w14:textId="77777777" w:rsidR="00703F0E" w:rsidRDefault="00000000"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w14:paraId="76166A93" w14:textId="77777777" w:rsidR="00703F0E" w:rsidRDefault="00000000" w:rsidP="00F742E1">
      <w:pPr>
        <w:spacing w:line="360" w:lineRule="auto"/>
      </w:pPr>
      <w:r>
        <w:rPr>
          <w:rFonts w:eastAsia="仿宋"/>
        </w:rPr>
        <w:lastRenderedPageBreak/>
        <w:t>3</w:t>
      </w:r>
      <w:r>
        <w:rPr>
          <w:rFonts w:eastAsia="仿宋"/>
        </w:rPr>
        <w:t>．得到</w:t>
      </w:r>
      <w:r>
        <w:rPr>
          <w:rFonts w:eastAsia="仿宋"/>
        </w:rPr>
        <w:t>token</w:t>
      </w:r>
      <w:r>
        <w:rPr>
          <w:rFonts w:eastAsia="仿宋"/>
        </w:rPr>
        <w:t>集相似度、序列相似度、关键字和运算符统计特征、结构差异特征等各种特征。</w:t>
      </w:r>
    </w:p>
    <w:p w14:paraId="55038C73" w14:textId="77777777" w:rsidR="00703F0E" w:rsidRDefault="00000000" w:rsidP="00F742E1">
      <w:pPr>
        <w:spacing w:line="360" w:lineRule="auto"/>
      </w:pPr>
      <w:r>
        <w:rPr>
          <w:rFonts w:eastAsia="仿宋"/>
        </w:rPr>
        <w:t>设计弱监督标签构造方法，用基础相似度和上下阈值自动生成正负样本来解决人工标注不足的问题。</w:t>
      </w:r>
    </w:p>
    <w:p w14:paraId="04300C25" w14: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w14:paraId="424E9E4A" w14:textId="77777777" w:rsidR="00703F0E" w:rsidRDefault="00000000"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w14:paraId="5D1B5539" w14:textId="23A8C565" w:rsidR="002F15AD" w:rsidRDefault="00000000"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w14:paraId="577AF8D4" w14:textId="2A0D0C9D" w:rsidR="00703F0E" w:rsidRPr="002F15AD" w:rsidRDefault="002F15AD" w:rsidP="002F15AD">
      <w:pPr>
        <w:rPr>
          <w:rFonts w:eastAsia="仿宋"/>
        </w:rPr>
      </w:pPr>
      <w:r>
        <w:rPr>
          <w:rFonts w:eastAsia="仿宋"/>
        </w:rPr>
        <w:br w:type="page"/>
      </w:r>
    </w:p>
    <w:p w14:paraId="7CA14B76" w14:textId="77777777" w:rsidR="00703F0E" w:rsidRDefault="00000000" w:rsidP="00F742E1">
      <w:pPr>
        <w:pStyle w:val="aff5"/>
        <w:jc w:val="left"/>
        <w:rPr>
          <w:rFonts w:hint="eastAsia"/>
        </w:rPr>
      </w:pPr>
      <w:bookmarkStart w:id="25" w:name="_Toc227919568"/>
      <w:r>
        <w:rPr>
          <w:rFonts w:ascii="Times New Roman" w:hAnsi="Times New Roman"/>
        </w:rPr>
        <w:lastRenderedPageBreak/>
        <w:t>二、相关技术与理论基础</w:t>
      </w:r>
      <w:bookmarkEnd w:id="25"/>
    </w:p>
    <w:p w14:paraId="52D8F350" w14:textId="77777777" w:rsidR="00703F0E" w:rsidRPr="00F742E1" w:rsidRDefault="00000000" w:rsidP="00F742E1">
      <w:pPr>
        <w:pStyle w:val="aff6"/>
        <w:spacing w:line="360" w:lineRule="auto"/>
        <w:rPr>
          <w:rFonts w:ascii="仿宋" w:hAnsi="仿宋" w:hint="eastAsia"/>
        </w:rPr>
      </w:pPr>
      <w:bookmarkStart w:id="26" w:name="_Toc227919569"/>
      <w:r>
        <w:t>（一）代码相似度检测概述</w:t>
      </w:r>
      <w:bookmarkEnd w:id="26"/>
    </w:p>
    <w:p w14:paraId="67FB313B"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w14:paraId="2A9C973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w14:paraId="54624A09" w14:textId="77777777" w:rsidR="00703F0E" w:rsidRPr="00F742E1" w:rsidRDefault="00000000" w:rsidP="00F742E1">
      <w:pPr>
        <w:pStyle w:val="aff6"/>
        <w:spacing w:line="360" w:lineRule="auto"/>
        <w:rPr>
          <w:rFonts w:ascii="仿宋" w:hAnsi="仿宋" w:hint="eastAsia"/>
        </w:rPr>
      </w:pPr>
      <w:bookmarkStart w:id="27" w:name="_Toc227919570"/>
      <w:r>
        <w:t>（二）弱监督学习</w:t>
      </w:r>
      <w:bookmarkEnd w:id="27"/>
    </w:p>
    <w:p w14:paraId="59BF1D6D"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F742E1">
        <w:rPr>
          <w:rFonts w:ascii="仿宋" w:eastAsia="仿宋" w:hAnsi="仿宋"/>
        </w:rPr>
        <w:t>弱监督</w:t>
      </w:r>
      <w:proofErr w:type="gramEnd"/>
      <w:r w:rsidRPr="00F742E1">
        <w:rPr>
          <w:rFonts w:ascii="仿宋" w:eastAsia="仿宋" w:hAnsi="仿宋"/>
        </w:rPr>
        <w:t>构造训练标签有较高的现实可行性。</w:t>
      </w:r>
    </w:p>
    <w:p w14:paraId="13D8B67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w14:paraId="7BDDB5B8" w14:textId="77777777" w:rsidR="00703F0E" w:rsidRPr="00F742E1" w:rsidRDefault="00000000" w:rsidP="00F742E1">
      <w:pPr>
        <w:pStyle w:val="aff6"/>
        <w:spacing w:line="360" w:lineRule="auto"/>
        <w:rPr>
          <w:rFonts w:ascii="仿宋" w:hAnsi="仿宋" w:hint="eastAsia"/>
        </w:rPr>
      </w:pPr>
      <w:bookmarkStart w:id="28" w:name="_Toc227919571"/>
      <w:r>
        <w:t>（三）传统机器学习方法</w:t>
      </w:r>
      <w:bookmarkEnd w:id="28"/>
    </w:p>
    <w:p w14:paraId="03914BA8"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w14:paraId="78103096" w14:textId="77777777" w:rsidR="00703F0E" w:rsidRPr="00F742E1" w:rsidRDefault="00000000" w:rsidP="00F742E1">
      <w:pPr>
        <w:pStyle w:val="aff6"/>
        <w:spacing w:line="360" w:lineRule="auto"/>
        <w:rPr>
          <w:rFonts w:ascii="仿宋" w:hAnsi="仿宋" w:hint="eastAsia"/>
        </w:rPr>
      </w:pPr>
      <w:bookmarkStart w:id="29" w:name="_Toc227919572"/>
      <w:r>
        <w:t>（四）常用评价指标</w:t>
      </w:r>
      <w:bookmarkEnd w:id="29"/>
    </w:p>
    <w:p w14:paraId="2024F26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本文在实验中主要用准确率、精确率、召回率、F1值、ROC-AUC等指标来评价模型的效果。</w:t>
      </w:r>
    </w:p>
    <w:p w14:paraId="4474932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w14:paraId="473E971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精确率指的是模型判断为相似的样本中，真实相似样本所占的比例，反映误报的情况。</w:t>
      </w:r>
    </w:p>
    <w:p w14:paraId="4737F9B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w14:paraId="4974CF6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F1值是由精确率和召回率两个指标综合得出，并用调和平均数表示的。</w:t>
      </w:r>
    </w:p>
    <w:p w14:paraId="21468DE6"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ROC-AUC反映的是模型对于正负样本的整体排序区分能力，越接近1表示分类效果越好。</w:t>
      </w:r>
    </w:p>
    <w:p w14:paraId="2ABE695A" w14:textId="77777777" w:rsidR="00703F0E" w:rsidRDefault="00000000"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w:t>
      </w:r>
      <w:proofErr w:type="gramStart"/>
      <w:r w:rsidRPr="00F742E1">
        <w:rPr>
          <w:rFonts w:ascii="仿宋" w:eastAsia="仿宋" w:hAnsi="仿宋"/>
        </w:rPr>
        <w:t>跨用户</w:t>
      </w:r>
      <w:proofErr w:type="gramEnd"/>
      <w:r w:rsidRPr="00F742E1">
        <w:rPr>
          <w:rFonts w:ascii="仿宋" w:eastAsia="仿宋" w:hAnsi="仿宋"/>
        </w:rPr>
        <w:t>过滤、按照题目划分的泛化实验和人工辅助复核分析。</w:t>
      </w:r>
    </w:p>
    <w:p w14:paraId="672FF18D" w14:textId="5AFF1F60" w:rsidR="002F15AD" w:rsidRPr="00F742E1" w:rsidRDefault="002F15AD" w:rsidP="002F15AD">
      <w:pPr>
        <w:rPr>
          <w:rFonts w:ascii="仿宋" w:eastAsia="仿宋" w:hAnsi="仿宋" w:hint="eastAsia"/>
        </w:rPr>
      </w:pPr>
      <w:r>
        <w:rPr>
          <w:rFonts w:ascii="仿宋" w:eastAsia="仿宋" w:hAnsi="仿宋" w:hint="eastAsia"/>
        </w:rPr>
        <w:br w:type="page"/>
      </w:r>
    </w:p>
    <w:p w14:paraId="65DC6F65" w14:textId="77777777" w:rsidR="00703F0E" w:rsidRDefault="00000000" w:rsidP="00F742E1">
      <w:pPr>
        <w:pStyle w:val="aff5"/>
        <w:jc w:val="left"/>
        <w:rPr>
          <w:rFonts w:hint="eastAsia"/>
        </w:rPr>
      </w:pPr>
      <w:bookmarkStart w:id="30" w:name="_Toc227919573"/>
      <w:r>
        <w:rPr>
          <w:rFonts w:ascii="Times New Roman" w:hAnsi="Times New Roman"/>
        </w:rPr>
        <w:lastRenderedPageBreak/>
        <w:t>三、系统设计与算法实现</w:t>
      </w:r>
      <w:bookmarkEnd w:id="30"/>
    </w:p>
    <w:p w14:paraId="54AA5D64" w14:textId="77777777" w:rsidR="00703F0E" w:rsidRPr="00F742E1" w:rsidRDefault="00000000" w:rsidP="00F742E1">
      <w:pPr>
        <w:pStyle w:val="aff6"/>
        <w:spacing w:line="360" w:lineRule="auto"/>
        <w:rPr>
          <w:rFonts w:ascii="仿宋" w:hAnsi="仿宋" w:hint="eastAsia"/>
        </w:rPr>
      </w:pPr>
      <w:bookmarkStart w:id="31" w:name="_Toc227919574"/>
      <w:r>
        <w:t>（一）系统总体设计</w:t>
      </w:r>
      <w:bookmarkEnd w:id="31"/>
    </w:p>
    <w:p w14:paraId="26CDAE28"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实现的代码相似度检测系统用模块化的方式进行设计，主要包含数据加载模块、代码预处理模块、特征提取模块、样本构造模块、模型训练模块、预测与报告模块和实验分析模块这七个部分。系统整体流程是这样的，从数据集中读取Java提交记录并按照题目进行组织，然后对代码进行预处理和特征提取，再构造代码对并产生弱监督标签，之后训练传统的机器学习模型得到相似的概率，最后输出高相似代码对、统计表以及实验分析结果。系统的整体流程图如下图1所示。</w:t>
      </w:r>
    </w:p>
    <w:tbl>
      <w:tblPr>
        <w:tblStyle w:val="afb"/>
        <w:tblW w:w="0" w:type="auto"/>
        <w:tblLook w:val="04A0" w:firstRow="1" w:lastRow="0" w:firstColumn="1" w:lastColumn="0" w:noHBand="0" w:noVBand="1"/>
      </w:tblPr>
      <w:tblGrid>
        <w:gridCol w:w="1294"/>
        <w:gridCol w:w="1295"/>
        <w:gridCol w:w="1295"/>
        <w:gridCol w:w="1294"/>
        <w:gridCol w:w="1294"/>
        <w:gridCol w:w="1294"/>
        <w:gridCol w:w="1295"/>
      </w:tblGrid>
      <w:tr w:rsidR="00703F0E" w14:paraId="67318DE7" w14:textId="77777777">
        <w:tc>
          <w:tcPr>
            <w:tcW w:w="1296" w:type="dxa"/>
            <w:shd w:val="clear" w:color="auto" w:fill="D9EAF7"/>
            <w:vAlign w:val="center"/>
          </w:tcPr>
          <w:p w14:paraId="3B9EEC6E" w14:textId="77777777" w:rsidR="00703F0E" w:rsidRDefault="00000000">
            <w:pPr>
              <w:jc w:val="center"/>
            </w:pPr>
            <w:r>
              <w:rPr>
                <w:b/>
                <w:sz w:val="21"/>
              </w:rPr>
              <w:t>数据读取</w:t>
            </w:r>
          </w:p>
        </w:tc>
        <w:tc>
          <w:tcPr>
            <w:tcW w:w="1296" w:type="dxa"/>
            <w:shd w:val="clear" w:color="auto" w:fill="D9EAF7"/>
            <w:vAlign w:val="center"/>
          </w:tcPr>
          <w:p w14:paraId="5AE0FEC4" w14:textId="77777777" w:rsidR="00703F0E" w:rsidRDefault="00000000">
            <w:pPr>
              <w:jc w:val="center"/>
            </w:pPr>
            <w:r>
              <w:rPr>
                <w:b/>
                <w:sz w:val="21"/>
              </w:rPr>
              <w:t>代码预处理</w:t>
            </w:r>
          </w:p>
        </w:tc>
        <w:tc>
          <w:tcPr>
            <w:tcW w:w="1296" w:type="dxa"/>
            <w:shd w:val="clear" w:color="auto" w:fill="D9EAF7"/>
            <w:vAlign w:val="center"/>
          </w:tcPr>
          <w:p w14:paraId="049A97FF" w14:textId="77777777" w:rsidR="00703F0E" w:rsidRDefault="00000000">
            <w:pPr>
              <w:jc w:val="center"/>
            </w:pPr>
            <w:r>
              <w:rPr>
                <w:b/>
                <w:sz w:val="21"/>
              </w:rPr>
              <w:t>特征提取</w:t>
            </w:r>
          </w:p>
        </w:tc>
        <w:tc>
          <w:tcPr>
            <w:tcW w:w="1296" w:type="dxa"/>
            <w:shd w:val="clear" w:color="auto" w:fill="D9EAF7"/>
            <w:vAlign w:val="center"/>
          </w:tcPr>
          <w:p w14:paraId="39C5CF9A" w14: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w14:paraId="74BA2919" w14:textId="77777777" w:rsidR="00703F0E" w:rsidRDefault="00000000">
            <w:pPr>
              <w:jc w:val="center"/>
            </w:pPr>
            <w:r>
              <w:rPr>
                <w:b/>
                <w:sz w:val="21"/>
              </w:rPr>
              <w:t>模型训练</w:t>
            </w:r>
          </w:p>
        </w:tc>
        <w:tc>
          <w:tcPr>
            <w:tcW w:w="1296" w:type="dxa"/>
            <w:shd w:val="clear" w:color="auto" w:fill="D9EAF7"/>
            <w:vAlign w:val="center"/>
          </w:tcPr>
          <w:p w14:paraId="24C7A257" w14:textId="77777777" w:rsidR="00703F0E" w:rsidRDefault="00000000">
            <w:pPr>
              <w:jc w:val="center"/>
            </w:pPr>
            <w:r>
              <w:rPr>
                <w:b/>
                <w:sz w:val="21"/>
              </w:rPr>
              <w:t>相似度预测</w:t>
            </w:r>
          </w:p>
        </w:tc>
        <w:tc>
          <w:tcPr>
            <w:tcW w:w="1296" w:type="dxa"/>
            <w:shd w:val="clear" w:color="auto" w:fill="D9EAF7"/>
            <w:vAlign w:val="center"/>
          </w:tcPr>
          <w:p w14:paraId="19AB99A2" w14:textId="77777777" w:rsidR="00703F0E" w:rsidRDefault="00000000">
            <w:pPr>
              <w:jc w:val="center"/>
            </w:pPr>
            <w:r>
              <w:rPr>
                <w:b/>
                <w:sz w:val="21"/>
              </w:rPr>
              <w:t>报告与复核</w:t>
            </w:r>
          </w:p>
        </w:tc>
      </w:tr>
      <w:tr w:rsidR="00703F0E" w14:paraId="67403FE8" w14:textId="77777777">
        <w:tc>
          <w:tcPr>
            <w:tcW w:w="1296" w:type="dxa"/>
            <w:shd w:val="clear" w:color="auto" w:fill="F4F9FC"/>
            <w:vAlign w:val="center"/>
          </w:tcPr>
          <w:p w14:paraId="731DBDA4" w14: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w14:paraId="57013DE7" w14:textId="77777777" w:rsidR="00703F0E" w:rsidRDefault="00000000">
            <w:pPr>
              <w:jc w:val="center"/>
            </w:pPr>
            <w:r>
              <w:rPr>
                <w:sz w:val="21"/>
              </w:rPr>
              <w:t>注释清理、字面量与标识符归一化</w:t>
            </w:r>
          </w:p>
        </w:tc>
        <w:tc>
          <w:tcPr>
            <w:tcW w:w="1296" w:type="dxa"/>
            <w:shd w:val="clear" w:color="auto" w:fill="F4F9FC"/>
            <w:vAlign w:val="center"/>
          </w:tcPr>
          <w:p w14:paraId="65B0B489" w14:textId="77777777" w:rsidR="00703F0E" w:rsidRDefault="00000000">
            <w:pPr>
              <w:jc w:val="center"/>
            </w:pPr>
            <w:r>
              <w:rPr>
                <w:sz w:val="21"/>
              </w:rPr>
              <w:t>计算词法、序列、结构和长度特征</w:t>
            </w:r>
          </w:p>
        </w:tc>
        <w:tc>
          <w:tcPr>
            <w:tcW w:w="1296" w:type="dxa"/>
            <w:shd w:val="clear" w:color="auto" w:fill="F4F9FC"/>
            <w:vAlign w:val="center"/>
          </w:tcPr>
          <w:p w14:paraId="470AE202" w14:textId="77777777" w:rsidR="00703F0E" w:rsidRDefault="00000000">
            <w:pPr>
              <w:jc w:val="center"/>
            </w:pPr>
            <w:r>
              <w:rPr>
                <w:sz w:val="21"/>
              </w:rPr>
              <w:t>依据基础相似度生成伪标签</w:t>
            </w:r>
          </w:p>
        </w:tc>
        <w:tc>
          <w:tcPr>
            <w:tcW w:w="1296" w:type="dxa"/>
            <w:shd w:val="clear" w:color="auto" w:fill="F4F9FC"/>
            <w:vAlign w:val="center"/>
          </w:tcPr>
          <w:p w14:paraId="078D3255" w14:textId="77777777" w:rsidR="00703F0E" w:rsidRDefault="00000000">
            <w:pPr>
              <w:jc w:val="center"/>
            </w:pPr>
            <w:r>
              <w:rPr>
                <w:sz w:val="21"/>
              </w:rPr>
              <w:t>训练逻辑回归与随机森林模型</w:t>
            </w:r>
          </w:p>
        </w:tc>
        <w:tc>
          <w:tcPr>
            <w:tcW w:w="1296" w:type="dxa"/>
            <w:shd w:val="clear" w:color="auto" w:fill="F4F9FC"/>
            <w:vAlign w:val="center"/>
          </w:tcPr>
          <w:p w14:paraId="4ED0A4EB" w14:textId="77777777" w:rsidR="00703F0E" w:rsidRDefault="00000000">
            <w:pPr>
              <w:jc w:val="center"/>
            </w:pPr>
            <w:r>
              <w:rPr>
                <w:sz w:val="21"/>
              </w:rPr>
              <w:t>输出模型相似概率与高相似代码对</w:t>
            </w:r>
          </w:p>
        </w:tc>
        <w:tc>
          <w:tcPr>
            <w:tcW w:w="1296" w:type="dxa"/>
            <w:shd w:val="clear" w:color="auto" w:fill="F4F9FC"/>
            <w:vAlign w:val="center"/>
          </w:tcPr>
          <w:p w14:paraId="3553B47F" w14:textId="77777777" w:rsidR="00703F0E" w:rsidRDefault="00000000">
            <w:pPr>
              <w:jc w:val="center"/>
            </w:pPr>
            <w:r>
              <w:rPr>
                <w:sz w:val="21"/>
              </w:rPr>
              <w:t>生成表格、报告和人工复核样本</w:t>
            </w:r>
          </w:p>
        </w:tc>
      </w:tr>
    </w:tbl>
    <w:p w14:paraId="26E083F8" w14:textId="77777777" w:rsidR="00703F0E" w:rsidRPr="00450F85" w:rsidRDefault="00000000" w:rsidP="00F742E1">
      <w:pPr>
        <w:pStyle w:val="a6"/>
        <w:jc w:val="center"/>
        <w:rPr>
          <w:rFonts w:ascii="仿宋" w:eastAsia="仿宋" w:hAnsi="仿宋" w:hint="eastAsia"/>
          <w:sz w:val="21"/>
          <w:szCs w:val="21"/>
        </w:rPr>
      </w:pPr>
      <w:r w:rsidRPr="00450F85">
        <w:rPr>
          <w:rFonts w:ascii="仿宋" w:eastAsia="仿宋" w:hAnsi="仿宋"/>
          <w:sz w:val="21"/>
          <w:szCs w:val="21"/>
        </w:rPr>
        <w:t>图1. 系统整体流程图</w:t>
      </w:r>
    </w:p>
    <w:p w14:paraId="0E338F06" w14:textId="77777777" w:rsidR="00703F0E" w:rsidRDefault="00000000"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w14:paraId="6B02890E" w14:textId="77777777" w:rsidR="00F9446B" w:rsidRPr="00F742E1" w:rsidRDefault="00F9446B" w:rsidP="00F742E1">
      <w:pPr>
        <w:pStyle w:val="a8"/>
        <w:spacing w:line="360" w:lineRule="auto"/>
        <w:ind w:firstLine="420"/>
        <w:rPr>
          <w:rFonts w:ascii="仿宋" w:eastAsia="仿宋" w:hAnsi="仿宋" w:hint="eastAsia"/>
        </w:rPr>
      </w:pPr>
    </w:p>
    <w:p w14:paraId="5B50E0E9"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tbl>
      <w:tblPr>
        <w:tblStyle w:val="afb"/>
        <w:tblW w:w="0" w:type="auto"/>
        <w:tblLook w:val="04A0" w:firstRow="1" w:lastRow="0" w:firstColumn="1" w:lastColumn="0" w:noHBand="0" w:noVBand="1"/>
      </w:tblPr>
      <w:tblGrid>
        <w:gridCol w:w="3021"/>
        <w:gridCol w:w="3020"/>
        <w:gridCol w:w="3020"/>
      </w:tblGrid>
      <w:tr w:rsidR="00703F0E" w14:paraId="039FA170" w14:textId="77777777">
        <w:tc>
          <w:tcPr>
            <w:tcW w:w="3024" w:type="dxa"/>
            <w:shd w:val="clear" w:color="auto" w:fill="F4F9FC"/>
            <w:vAlign w:val="center"/>
          </w:tcPr>
          <w:p w14:paraId="48D12A2E" w14:textId="77777777" w:rsidR="00703F0E" w:rsidRDefault="00000000">
            <w:pPr>
              <w:jc w:val="center"/>
            </w:pPr>
            <w:r>
              <w:rPr>
                <w:sz w:val="21"/>
              </w:rPr>
              <w:t>代码相似度检测系统</w:t>
            </w:r>
          </w:p>
        </w:tc>
        <w:tc>
          <w:tcPr>
            <w:tcW w:w="3024" w:type="dxa"/>
          </w:tcPr>
          <w:p w14:paraId="1B4BF0E4" w14:textId="77777777" w:rsidR="00703F0E" w:rsidRDefault="00703F0E"/>
        </w:tc>
        <w:tc>
          <w:tcPr>
            <w:tcW w:w="3024" w:type="dxa"/>
          </w:tcPr>
          <w:p w14:paraId="4B652DEC" w14:textId="77777777" w:rsidR="00703F0E" w:rsidRDefault="00703F0E"/>
        </w:tc>
      </w:tr>
      <w:tr w:rsidR="00703F0E" w14:paraId="4001C5BC" w14:textId="77777777">
        <w:tc>
          <w:tcPr>
            <w:tcW w:w="3024" w:type="dxa"/>
            <w:shd w:val="clear" w:color="auto" w:fill="F4F9FC"/>
            <w:vAlign w:val="center"/>
          </w:tcPr>
          <w:p w14:paraId="1E00EBFA" w14:textId="77777777" w:rsidR="00703F0E" w:rsidRDefault="00000000">
            <w:pPr>
              <w:jc w:val="center"/>
            </w:pPr>
            <w:r>
              <w:rPr>
                <w:sz w:val="21"/>
              </w:rPr>
              <w:t>数据加载模块</w:t>
            </w:r>
          </w:p>
        </w:tc>
        <w:tc>
          <w:tcPr>
            <w:tcW w:w="3024" w:type="dxa"/>
            <w:shd w:val="clear" w:color="auto" w:fill="F4F9FC"/>
            <w:vAlign w:val="center"/>
          </w:tcPr>
          <w:p w14:paraId="2469A8B1" w14:textId="77777777" w:rsidR="00703F0E" w:rsidRDefault="00000000">
            <w:pPr>
              <w:jc w:val="center"/>
            </w:pPr>
            <w:r>
              <w:rPr>
                <w:sz w:val="21"/>
              </w:rPr>
              <w:t>预处理模块</w:t>
            </w:r>
          </w:p>
        </w:tc>
        <w:tc>
          <w:tcPr>
            <w:tcW w:w="3024" w:type="dxa"/>
            <w:shd w:val="clear" w:color="auto" w:fill="F4F9FC"/>
            <w:vAlign w:val="center"/>
          </w:tcPr>
          <w:p w14:paraId="04796419" w14:textId="77777777" w:rsidR="00703F0E" w:rsidRDefault="00000000">
            <w:pPr>
              <w:jc w:val="center"/>
            </w:pPr>
            <w:r>
              <w:rPr>
                <w:sz w:val="21"/>
              </w:rPr>
              <w:t>特征工程模块</w:t>
            </w:r>
          </w:p>
        </w:tc>
      </w:tr>
      <w:tr w:rsidR="00703F0E" w14:paraId="5121B162" w14:textId="77777777">
        <w:tc>
          <w:tcPr>
            <w:tcW w:w="3024" w:type="dxa"/>
            <w:shd w:val="clear" w:color="auto" w:fill="F4F9FC"/>
            <w:vAlign w:val="center"/>
          </w:tcPr>
          <w:p w14:paraId="1F0B8F0C" w14:textId="77777777" w:rsidR="00703F0E" w:rsidRDefault="00000000">
            <w:pPr>
              <w:jc w:val="center"/>
            </w:pPr>
            <w:r>
              <w:rPr>
                <w:sz w:val="21"/>
              </w:rPr>
              <w:t>样本构造模块</w:t>
            </w:r>
          </w:p>
        </w:tc>
        <w:tc>
          <w:tcPr>
            <w:tcW w:w="3024" w:type="dxa"/>
            <w:shd w:val="clear" w:color="auto" w:fill="F4F9FC"/>
            <w:vAlign w:val="center"/>
          </w:tcPr>
          <w:p w14:paraId="197B795B" w14:textId="77777777" w:rsidR="00703F0E" w:rsidRDefault="00000000">
            <w:pPr>
              <w:jc w:val="center"/>
            </w:pPr>
            <w:r>
              <w:rPr>
                <w:sz w:val="21"/>
              </w:rPr>
              <w:t>模型训练模块</w:t>
            </w:r>
          </w:p>
        </w:tc>
        <w:tc>
          <w:tcPr>
            <w:tcW w:w="3024" w:type="dxa"/>
            <w:shd w:val="clear" w:color="auto" w:fill="F4F9FC"/>
            <w:vAlign w:val="center"/>
          </w:tcPr>
          <w:p w14:paraId="30EB622A" w14:textId="77777777" w:rsidR="00703F0E" w:rsidRDefault="00000000">
            <w:pPr>
              <w:jc w:val="center"/>
            </w:pPr>
            <w:r>
              <w:rPr>
                <w:sz w:val="21"/>
              </w:rPr>
              <w:t>预测报告模块</w:t>
            </w:r>
          </w:p>
        </w:tc>
      </w:tr>
      <w:tr w:rsidR="00703F0E" w14:paraId="7B6A6C94" w14:textId="77777777">
        <w:tc>
          <w:tcPr>
            <w:tcW w:w="3024" w:type="dxa"/>
            <w:shd w:val="clear" w:color="auto" w:fill="F4F9FC"/>
            <w:vAlign w:val="center"/>
          </w:tcPr>
          <w:p w14:paraId="149EEB6C" w14:textId="77777777" w:rsidR="00703F0E" w:rsidRDefault="00000000">
            <w:pPr>
              <w:jc w:val="center"/>
            </w:pPr>
            <w:r>
              <w:rPr>
                <w:sz w:val="21"/>
              </w:rPr>
              <w:t>对比实验模块</w:t>
            </w:r>
          </w:p>
        </w:tc>
        <w:tc>
          <w:tcPr>
            <w:tcW w:w="3024" w:type="dxa"/>
            <w:shd w:val="clear" w:color="auto" w:fill="F4F9FC"/>
            <w:vAlign w:val="center"/>
          </w:tcPr>
          <w:p w14:paraId="2FBA5A83" w14:textId="77777777" w:rsidR="00703F0E" w:rsidRDefault="00000000">
            <w:pPr>
              <w:jc w:val="center"/>
            </w:pPr>
            <w:r>
              <w:rPr>
                <w:sz w:val="21"/>
              </w:rPr>
              <w:t>严格评估模块</w:t>
            </w:r>
          </w:p>
        </w:tc>
        <w:tc>
          <w:tcPr>
            <w:tcW w:w="3024" w:type="dxa"/>
            <w:shd w:val="clear" w:color="auto" w:fill="F4F9FC"/>
            <w:vAlign w:val="center"/>
          </w:tcPr>
          <w:p w14:paraId="1B2F29FC" w14:textId="77777777" w:rsidR="00703F0E" w:rsidRDefault="00000000">
            <w:pPr>
              <w:jc w:val="center"/>
            </w:pPr>
            <w:r>
              <w:rPr>
                <w:sz w:val="21"/>
              </w:rPr>
              <w:t>人工复核模块</w:t>
            </w:r>
          </w:p>
        </w:tc>
      </w:tr>
    </w:tbl>
    <w:p w14:paraId="3CD46745" w14:textId="77777777" w:rsidR="00703F0E" w:rsidRPr="00640DB1" w:rsidRDefault="00000000" w:rsidP="00DB7885">
      <w:pPr>
        <w:pStyle w:val="a6"/>
        <w:jc w:val="center"/>
        <w:rPr>
          <w:rFonts w:ascii="仿宋" w:eastAsia="仿宋" w:hAnsi="仿宋" w:hint="eastAsia"/>
          <w:sz w:val="21"/>
          <w:szCs w:val="21"/>
        </w:rPr>
      </w:pPr>
      <w:r w:rsidRPr="00640DB1">
        <w:rPr>
          <w:rFonts w:ascii="仿宋" w:eastAsia="仿宋" w:hAnsi="仿宋"/>
          <w:sz w:val="21"/>
          <w:szCs w:val="21"/>
        </w:rPr>
        <w:t>图2. 系统主要功能模块图</w:t>
      </w:r>
    </w:p>
    <w:p w14:paraId="3B8AA57F" w14:textId="77777777" w:rsidR="00703F0E" w:rsidRDefault="00000000" w:rsidP="00DB7885">
      <w:pPr>
        <w:pStyle w:val="a8"/>
        <w:ind w:firstLine="420"/>
        <w:rPr>
          <w:rFonts w:eastAsia="仿宋"/>
          <w:sz w:val="21"/>
        </w:rPr>
      </w:pPr>
      <w:r>
        <w:rPr>
          <w:rFonts w:eastAsia="仿宋"/>
          <w:sz w:val="21"/>
        </w:rPr>
        <w:t>数据来源：根据本文系统实现整理</w:t>
      </w:r>
    </w:p>
    <w:p w14:paraId="50FBD466" w14:textId="77777777" w:rsidR="00F9446B" w:rsidRDefault="00F9446B" w:rsidP="00DB7885">
      <w:pPr>
        <w:pStyle w:val="a8"/>
        <w:ind w:firstLine="420"/>
      </w:pPr>
    </w:p>
    <w:p w14:paraId="68103008" w14:textId="77777777" w:rsidR="00703F0E" w:rsidRPr="00F9446B" w:rsidRDefault="00000000" w:rsidP="00F9446B">
      <w:pPr>
        <w:pStyle w:val="aff6"/>
        <w:spacing w:line="360" w:lineRule="auto"/>
        <w:rPr>
          <w:rFonts w:ascii="仿宋" w:hAnsi="仿宋" w:hint="eastAsia"/>
        </w:rPr>
      </w:pPr>
      <w:bookmarkStart w:id="32" w:name="_Toc227919575"/>
      <w:r>
        <w:t>（二）数据集与数据处理</w:t>
      </w:r>
      <w:bookmarkEnd w:id="32"/>
    </w:p>
    <w:p w14:paraId="500FA116"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w14:paraId="02A39E57"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w14:paraId="59FE1ECF"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w14:paraId="04F0D5AE"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2. 过滤空代码或无效代码，保证训练与预测样本的基本质量。</w:t>
      </w:r>
    </w:p>
    <w:p w14:paraId="26421C99"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按题目编号将提交进行分组，默认只在同一个题目内部构造代码，防止不同题目因为题意的不同而产生噪声。</w:t>
      </w:r>
    </w:p>
    <w:p w14:paraId="514FEFC0"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在扩展实验中加入跨用户过滤，只保留不同的用户之间代码对，以减少同一个学生多次提交造成的偏高相似问题。</w:t>
      </w:r>
    </w:p>
    <w:p w14:paraId="02AD6E3F" w14:textId="77777777" w:rsidR="00703F0E" w:rsidRPr="00CB1DF6" w:rsidRDefault="00000000" w:rsidP="00CB1DF6">
      <w:pPr>
        <w:pStyle w:val="aff6"/>
        <w:spacing w:line="360" w:lineRule="auto"/>
        <w:rPr>
          <w:rFonts w:ascii="仿宋" w:hAnsi="仿宋" w:hint="eastAsia"/>
        </w:rPr>
      </w:pPr>
      <w:bookmarkStart w:id="33" w:name="_Toc227919576"/>
      <w:r>
        <w:t>（三）代码预处理设计</w:t>
      </w:r>
      <w:bookmarkEnd w:id="33"/>
    </w:p>
    <w:p w14:paraId="526B240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原始Java代码里常常会存在注释、字符串字面量、数值常量、格式不同、变量命名不同的情况，这些都会对相似度的判断造成影响。因此本文设计了如下预处理流程：</w:t>
      </w:r>
    </w:p>
    <w:p w14:paraId="735202C6"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w14:paraId="2C415BCB"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w14:paraId="626B49F2"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w14:paraId="4900A28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w14:paraId="3867F82D"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对经过处理的Token序列进行规范化编码，得到规范化的代码文本</w:t>
      </w:r>
      <w:proofErr w:type="gramStart"/>
      <w:r w:rsidRPr="00CB1DF6">
        <w:rPr>
          <w:rFonts w:ascii="仿宋" w:eastAsia="仿宋" w:hAnsi="仿宋"/>
        </w:rPr>
        <w:t>供特征</w:t>
      </w:r>
      <w:proofErr w:type="gramEnd"/>
      <w:r w:rsidRPr="00CB1DF6">
        <w:rPr>
          <w:rFonts w:ascii="仿宋" w:eastAsia="仿宋" w:hAnsi="仿宋"/>
        </w:rPr>
        <w:t>计算、向量化使用。</w:t>
      </w:r>
    </w:p>
    <w:p w14:paraId="07A895BE"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w14:paraId="698540C2" w14:textId="77777777" w:rsidR="00703F0E" w:rsidRPr="00CB1DF6" w:rsidRDefault="00000000" w:rsidP="00CB1DF6">
      <w:pPr>
        <w:pStyle w:val="aff6"/>
        <w:spacing w:line="360" w:lineRule="auto"/>
        <w:rPr>
          <w:rFonts w:ascii="仿宋" w:hAnsi="仿宋" w:hint="eastAsia"/>
        </w:rPr>
      </w:pPr>
      <w:bookmarkStart w:id="34" w:name="_Toc227919577"/>
      <w:r>
        <w:t>（四）特征工程设计</w:t>
      </w:r>
      <w:bookmarkEnd w:id="34"/>
    </w:p>
    <w:p w14:paraId="38124F28"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w14:paraId="317394F6"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Token Jaccard相似度是用两个代码的Token集合交并比来表示词汇层面重合程度的一种方法。</w:t>
      </w:r>
    </w:p>
    <w:p w14:paraId="3A267CA1"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Token序列相似度，用序列匹配的方法来评价Token序列之间的相似程度，以此来体现语句组织、算法流程等各方面的统一性。</w:t>
      </w:r>
    </w:p>
    <w:p w14:paraId="71880F7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3.关键字余弦相似度就是统计Java关键字出现频率，然后计算余弦相似度来体现控制结构和语言构造的使用情况。</w:t>
      </w:r>
    </w:p>
    <w:p w14:paraId="0BC6466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w14:paraId="5087FF7D"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结构相似度，即对分支、循环、括号、对象构造等结构化Token的统计相似度。</w:t>
      </w:r>
    </w:p>
    <w:p w14:paraId="0C6133FB"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w14:paraId="0813E84C"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w14:paraId="7EC3635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8. 基础相似度就是将多个规则特征加权后得到的基础相似度，用作</w:t>
      </w:r>
      <w:proofErr w:type="gramStart"/>
      <w:r w:rsidRPr="00CB1DF6">
        <w:rPr>
          <w:rFonts w:ascii="仿宋" w:eastAsia="仿宋" w:hAnsi="仿宋"/>
        </w:rPr>
        <w:t>弱监督</w:t>
      </w:r>
      <w:proofErr w:type="gramEnd"/>
      <w:r w:rsidRPr="00CB1DF6">
        <w:rPr>
          <w:rFonts w:ascii="仿宋" w:eastAsia="仿宋" w:hAnsi="仿宋"/>
        </w:rPr>
        <w:t>标签的生成以及解释。</w:t>
      </w:r>
    </w:p>
    <w:p w14:paraId="28C7794B"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上述特征可以给模型的输出提供一定的解释依据，也可以在消融实验中分析不同的特征所起的作用。本文建立起来的特征体系如图3所示。</w:t>
      </w:r>
    </w:p>
    <w:tbl>
      <w:tblPr>
        <w:tblStyle w:val="afb"/>
        <w:tblW w:w="0" w:type="auto"/>
        <w:tblLook w:val="04A0" w:firstRow="1" w:lastRow="0" w:firstColumn="1" w:lastColumn="0" w:noHBand="0" w:noVBand="1"/>
      </w:tblPr>
      <w:tblGrid>
        <w:gridCol w:w="3020"/>
        <w:gridCol w:w="3021"/>
        <w:gridCol w:w="3020"/>
      </w:tblGrid>
      <w:tr w:rsidR="00703F0E" w14:paraId="0B145A3F" w14:textId="77777777">
        <w:tc>
          <w:tcPr>
            <w:tcW w:w="3024" w:type="dxa"/>
            <w:shd w:val="clear" w:color="auto" w:fill="D9EAF7"/>
            <w:vAlign w:val="center"/>
          </w:tcPr>
          <w:p w14:paraId="078506FE" w14:textId="77777777" w:rsidR="00703F0E" w:rsidRDefault="00000000">
            <w:pPr>
              <w:jc w:val="center"/>
            </w:pPr>
            <w:r>
              <w:rPr>
                <w:b/>
                <w:sz w:val="21"/>
              </w:rPr>
              <w:t>特征类别</w:t>
            </w:r>
          </w:p>
        </w:tc>
        <w:tc>
          <w:tcPr>
            <w:tcW w:w="3024" w:type="dxa"/>
            <w:shd w:val="clear" w:color="auto" w:fill="D9EAF7"/>
            <w:vAlign w:val="center"/>
          </w:tcPr>
          <w:p w14:paraId="156A0276" w14:textId="77777777" w:rsidR="00703F0E" w:rsidRDefault="00000000">
            <w:pPr>
              <w:jc w:val="center"/>
            </w:pPr>
            <w:r>
              <w:rPr>
                <w:b/>
                <w:sz w:val="21"/>
              </w:rPr>
              <w:t>代表特征</w:t>
            </w:r>
          </w:p>
        </w:tc>
        <w:tc>
          <w:tcPr>
            <w:tcW w:w="3024" w:type="dxa"/>
            <w:shd w:val="clear" w:color="auto" w:fill="D9EAF7"/>
            <w:vAlign w:val="center"/>
          </w:tcPr>
          <w:p w14:paraId="1EED2796" w14:textId="77777777" w:rsidR="00703F0E" w:rsidRDefault="00000000">
            <w:pPr>
              <w:jc w:val="center"/>
            </w:pPr>
            <w:r>
              <w:rPr>
                <w:b/>
                <w:sz w:val="21"/>
              </w:rPr>
              <w:t>作用说明</w:t>
            </w:r>
          </w:p>
        </w:tc>
      </w:tr>
      <w:tr w:rsidR="00703F0E" w14:paraId="276B0671" w14:textId="77777777">
        <w:tc>
          <w:tcPr>
            <w:tcW w:w="3024" w:type="dxa"/>
            <w:shd w:val="clear" w:color="auto" w:fill="F4F9FC"/>
            <w:vAlign w:val="center"/>
          </w:tcPr>
          <w:p w14:paraId="26D6D192" w14:textId="77777777" w:rsidR="00703F0E" w:rsidRDefault="00000000">
            <w:pPr>
              <w:jc w:val="center"/>
            </w:pPr>
            <w:r>
              <w:rPr>
                <w:sz w:val="21"/>
              </w:rPr>
              <w:t>词法相似度</w:t>
            </w:r>
          </w:p>
        </w:tc>
        <w:tc>
          <w:tcPr>
            <w:tcW w:w="3024" w:type="dxa"/>
            <w:shd w:val="clear" w:color="auto" w:fill="F4F9FC"/>
            <w:vAlign w:val="center"/>
          </w:tcPr>
          <w:p w14:paraId="1A3287BD" w14: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w14:paraId="1F8E0BE5" w14:textId="77777777" w:rsidR="00703F0E" w:rsidRDefault="00000000">
            <w:pPr>
              <w:jc w:val="center"/>
            </w:pPr>
            <w:r>
              <w:rPr>
                <w:sz w:val="21"/>
              </w:rPr>
              <w:t>反映代码词汇和语言构造的重合程度</w:t>
            </w:r>
          </w:p>
        </w:tc>
      </w:tr>
      <w:tr w:rsidR="00703F0E" w14:paraId="254B3AF5" w14:textId="77777777">
        <w:tc>
          <w:tcPr>
            <w:tcW w:w="3024" w:type="dxa"/>
            <w:shd w:val="clear" w:color="auto" w:fill="F4F9FC"/>
            <w:vAlign w:val="center"/>
          </w:tcPr>
          <w:p w14:paraId="4FE2E402" w14:textId="77777777" w:rsidR="00703F0E" w:rsidRDefault="00000000">
            <w:pPr>
              <w:jc w:val="center"/>
            </w:pPr>
            <w:r>
              <w:rPr>
                <w:sz w:val="21"/>
              </w:rPr>
              <w:t>序列相似度</w:t>
            </w:r>
          </w:p>
        </w:tc>
        <w:tc>
          <w:tcPr>
            <w:tcW w:w="3024" w:type="dxa"/>
            <w:shd w:val="clear" w:color="auto" w:fill="F4F9FC"/>
            <w:vAlign w:val="center"/>
          </w:tcPr>
          <w:p w14:paraId="4E51FB17" w14: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w14:paraId="3A1A7D71" w14:textId="77777777" w:rsidR="00703F0E" w:rsidRDefault="00000000">
            <w:pPr>
              <w:jc w:val="center"/>
            </w:pPr>
            <w:r>
              <w:rPr>
                <w:sz w:val="21"/>
              </w:rPr>
              <w:t>反映语句顺序和实现流程的一致性</w:t>
            </w:r>
          </w:p>
        </w:tc>
      </w:tr>
      <w:tr w:rsidR="00703F0E" w14:paraId="04509191" w14:textId="77777777">
        <w:tc>
          <w:tcPr>
            <w:tcW w:w="3024" w:type="dxa"/>
            <w:shd w:val="clear" w:color="auto" w:fill="F4F9FC"/>
            <w:vAlign w:val="center"/>
          </w:tcPr>
          <w:p w14:paraId="522199DA" w14:textId="77777777" w:rsidR="00703F0E" w:rsidRDefault="00000000">
            <w:pPr>
              <w:jc w:val="center"/>
            </w:pPr>
            <w:r>
              <w:rPr>
                <w:sz w:val="21"/>
              </w:rPr>
              <w:t>结构相似度</w:t>
            </w:r>
          </w:p>
        </w:tc>
        <w:tc>
          <w:tcPr>
            <w:tcW w:w="3024" w:type="dxa"/>
            <w:shd w:val="clear" w:color="auto" w:fill="F4F9FC"/>
            <w:vAlign w:val="center"/>
          </w:tcPr>
          <w:p w14:paraId="6E1819A8" w14: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w14:paraId="2D9D3D97" w14:textId="77777777" w:rsidR="00703F0E" w:rsidRDefault="00000000">
            <w:pPr>
              <w:jc w:val="center"/>
            </w:pPr>
            <w:r>
              <w:rPr>
                <w:sz w:val="21"/>
              </w:rPr>
              <w:t>描述程序控制结构和组织方式</w:t>
            </w:r>
          </w:p>
        </w:tc>
      </w:tr>
      <w:tr w:rsidR="00703F0E" w14:paraId="533AF9B8" w14:textId="77777777">
        <w:tc>
          <w:tcPr>
            <w:tcW w:w="3024" w:type="dxa"/>
            <w:shd w:val="clear" w:color="auto" w:fill="F4F9FC"/>
            <w:vAlign w:val="center"/>
          </w:tcPr>
          <w:p w14:paraId="21ED14A3" w14:textId="77777777" w:rsidR="00703F0E" w:rsidRDefault="00000000">
            <w:pPr>
              <w:jc w:val="center"/>
            </w:pPr>
            <w:r>
              <w:rPr>
                <w:sz w:val="21"/>
              </w:rPr>
              <w:t>规模差异</w:t>
            </w:r>
          </w:p>
        </w:tc>
        <w:tc>
          <w:tcPr>
            <w:tcW w:w="3024" w:type="dxa"/>
            <w:shd w:val="clear" w:color="auto" w:fill="F4F9FC"/>
            <w:vAlign w:val="center"/>
          </w:tcPr>
          <w:p w14:paraId="1F3D6418" w14: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w14:paraId="1135AD03" w14:textId="77777777" w:rsidR="00703F0E" w:rsidRDefault="00000000">
            <w:pPr>
              <w:jc w:val="center"/>
            </w:pPr>
            <w:r>
              <w:rPr>
                <w:sz w:val="21"/>
              </w:rPr>
              <w:t>刻画两份代码在整体规模上的接近程度</w:t>
            </w:r>
          </w:p>
        </w:tc>
      </w:tr>
      <w:tr w:rsidR="00703F0E" w14:paraId="1DF0AC4C" w14:textId="77777777">
        <w:tc>
          <w:tcPr>
            <w:tcW w:w="3024" w:type="dxa"/>
            <w:shd w:val="clear" w:color="auto" w:fill="F4F9FC"/>
            <w:vAlign w:val="center"/>
          </w:tcPr>
          <w:p w14:paraId="188AF970" w14:textId="77777777" w:rsidR="00703F0E" w:rsidRDefault="00000000">
            <w:pPr>
              <w:jc w:val="center"/>
            </w:pPr>
            <w:r>
              <w:rPr>
                <w:sz w:val="21"/>
              </w:rPr>
              <w:t>基础相似度</w:t>
            </w:r>
          </w:p>
        </w:tc>
        <w:tc>
          <w:tcPr>
            <w:tcW w:w="3024" w:type="dxa"/>
            <w:shd w:val="clear" w:color="auto" w:fill="F4F9FC"/>
            <w:vAlign w:val="center"/>
          </w:tcPr>
          <w:p w14:paraId="268FFF40" w14:textId="77777777" w:rsidR="00703F0E" w:rsidRDefault="00000000">
            <w:pPr>
              <w:jc w:val="center"/>
            </w:pPr>
            <w:r>
              <w:rPr>
                <w:sz w:val="21"/>
              </w:rPr>
              <w:t>多项规则特征加权融合</w:t>
            </w:r>
          </w:p>
        </w:tc>
        <w:tc>
          <w:tcPr>
            <w:tcW w:w="3024" w:type="dxa"/>
            <w:shd w:val="clear" w:color="auto" w:fill="F4F9FC"/>
            <w:vAlign w:val="center"/>
          </w:tcPr>
          <w:p w14:paraId="7D40119D" w14: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14:paraId="350EA79E" w14:textId="77777777" w:rsidR="00703F0E" w:rsidRPr="00422C20" w:rsidRDefault="00000000" w:rsidP="008E3B7F">
      <w:pPr>
        <w:pStyle w:val="a6"/>
        <w:jc w:val="center"/>
        <w:rPr>
          <w:rFonts w:ascii="仿宋" w:eastAsia="仿宋" w:hAnsi="仿宋" w:hint="eastAsia"/>
          <w:sz w:val="21"/>
          <w:szCs w:val="21"/>
        </w:rPr>
      </w:pPr>
      <w:r w:rsidRPr="00422C20">
        <w:rPr>
          <w:rFonts w:ascii="仿宋" w:eastAsia="仿宋" w:hAnsi="仿宋"/>
          <w:sz w:val="21"/>
          <w:szCs w:val="21"/>
        </w:rPr>
        <w:t>图3. 代码相似度特征体系图</w:t>
      </w:r>
    </w:p>
    <w:p w14:paraId="0E41213B" w14:textId="77777777" w:rsidR="00703F0E" w:rsidRDefault="00000000" w:rsidP="008E3B7F">
      <w:pPr>
        <w:pStyle w:val="a8"/>
        <w:ind w:firstLine="420"/>
        <w:rPr>
          <w:rFonts w:eastAsia="仿宋"/>
          <w:sz w:val="21"/>
        </w:rPr>
      </w:pPr>
      <w:r>
        <w:rPr>
          <w:rFonts w:eastAsia="仿宋"/>
          <w:sz w:val="21"/>
        </w:rPr>
        <w:t>数据来源：根据本文特征工程设计整理</w:t>
      </w:r>
    </w:p>
    <w:p w14:paraId="73A49D30" w14:textId="77777777" w:rsidR="00E008AD" w:rsidRDefault="00E008AD" w:rsidP="008E3B7F">
      <w:pPr>
        <w:pStyle w:val="a8"/>
        <w:ind w:firstLine="420"/>
      </w:pPr>
    </w:p>
    <w:p w14:paraId="0D2F2297" w14:textId="77777777" w:rsidR="00703F0E" w:rsidRPr="00E008AD" w:rsidRDefault="00000000" w:rsidP="00E008AD">
      <w:pPr>
        <w:pStyle w:val="aff6"/>
        <w:spacing w:line="360" w:lineRule="auto"/>
        <w:rPr>
          <w:rFonts w:ascii="仿宋" w:hAnsi="仿宋" w:hint="eastAsia"/>
        </w:rPr>
      </w:pPr>
      <w:bookmarkStart w:id="35" w:name="_Toc227919578"/>
      <w:r>
        <w:t>（五）弱监督标签构造</w:t>
      </w:r>
      <w:bookmarkEnd w:id="35"/>
    </w:p>
    <w:p w14:paraId="644EC0E9"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w14:paraId="3C4BA47A"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w14:paraId="3CF1C37F"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w14:paraId="21E5BD8C"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w14:paraId="05A5789B"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w14:paraId="3810967F"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w14:paraId="6F6A44D9"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本文后面实验中主要使用高阈值为0.90、低阈值为0.75的设置来提高样本标签的可信度。</w:t>
      </w:r>
    </w:p>
    <w:p w14:paraId="5AE03A4F" w14:textId="77777777" w:rsidR="00703F0E" w:rsidRPr="00444DFC" w:rsidRDefault="00000000" w:rsidP="00444DFC">
      <w:pPr>
        <w:pStyle w:val="aff6"/>
        <w:spacing w:line="360" w:lineRule="auto"/>
        <w:rPr>
          <w:rFonts w:ascii="仿宋" w:hAnsi="仿宋" w:hint="eastAsia"/>
        </w:rPr>
      </w:pPr>
      <w:bookmarkStart w:id="36" w:name="_Toc227919579"/>
      <w:r>
        <w:t>（六）模型训练与预测流程</w:t>
      </w:r>
      <w:bookmarkEnd w:id="36"/>
    </w:p>
    <w:p w14:paraId="6729BDBE" w14:textId="77777777" w:rsidR="00703F0E" w:rsidRDefault="00000000"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w14:paraId="47610215" w14:textId="77777777" w:rsidR="00703F0E" w:rsidRDefault="00000000" w:rsidP="00444DFC">
      <w:pPr>
        <w:spacing w:line="360" w:lineRule="auto"/>
      </w:pPr>
      <w:r>
        <w:rPr>
          <w:rFonts w:eastAsia="仿宋"/>
        </w:rPr>
        <w:t>系统支持两种主要使用方式：</w:t>
      </w:r>
    </w:p>
    <w:p w14:paraId="6F99B438" w14:textId="77777777" w:rsidR="00703F0E" w:rsidRDefault="00000000" w:rsidP="00444DFC">
      <w:pPr>
        <w:spacing w:line="360" w:lineRule="auto"/>
      </w:pPr>
      <w:r>
        <w:rPr>
          <w:rFonts w:eastAsia="仿宋"/>
        </w:rPr>
        <w:lastRenderedPageBreak/>
        <w:t xml:space="preserve">1. </w:t>
      </w:r>
      <w:r>
        <w:rPr>
          <w:rFonts w:eastAsia="仿宋"/>
        </w:rPr>
        <w:t>批量训练与预测：输入数据集目录，自动构造代码对、训练模型并输出高相似结果。</w:t>
      </w:r>
    </w:p>
    <w:p w14:paraId="76A3CB51" w14: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w14:paraId="04BBCFC0" w14:textId="77777777" w:rsidR="00703F0E" w:rsidRDefault="00000000"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w14:paraId="341DACD4" w14:textId="77777777" w:rsidR="001B3155" w:rsidRPr="003E2CE5" w:rsidRDefault="00000000"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w14:paraId="717BFDB4" w14:textId="77777777" w:rsidR="001B3155" w:rsidRDefault="00000000">
      <w:r>
        <w:rPr>
          <w:noProof/>
        </w:rPr>
        <w:drawing>
          <wp:inline distT="0" distB="0" distL="0" distR="0" wp14:anchorId="4809AC7D" wp14:editId="362B185E">
            <wp:extent cx="5693434" cy="2890672"/>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full_pipeline.png"/>
                    <pic:cNvPicPr/>
                  </pic:nvPicPr>
                  <pic:blipFill rotWithShape="1">
                    <a:blip r:embed="rId12"/>
                    <a:srcRect t="9702" r="16449"/>
                    <a:stretch>
                      <a:fillRect/>
                    </a:stretch>
                  </pic:blipFill>
                  <pic:spPr bwMode="auto">
                    <a:xfrm>
                      <a:off x="0" y="0"/>
                      <a:ext cx="5722426" cy="2905392"/>
                    </a:xfrm>
                    <a:prstGeom prst="rect">
                      <a:avLst/>
                    </a:prstGeom>
                    <a:ln>
                      <a:noFill/>
                    </a:ln>
                    <a:extLst>
                      <a:ext uri="{53640926-AAD7-44D8-BBD7-CCE9431645EC}">
                        <a14:shadowObscured xmlns:a14="http://schemas.microsoft.com/office/drawing/2010/main"/>
                      </a:ext>
                    </a:extLst>
                  </pic:spPr>
                </pic:pic>
              </a:graphicData>
            </a:graphic>
          </wp:inline>
        </w:drawing>
      </w:r>
    </w:p>
    <w:p w14:paraId="3CC0E78A" w14: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w14:paraId="4F7F6A6E" w14: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w14:paraId="6C4F9F57" w14: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w14:paraId="62337FD7" w14:textId="77777777" w:rsidR="00703F0E" w:rsidRDefault="00000000" w:rsidP="00444DFC">
      <w:pPr>
        <w:pStyle w:val="aff5"/>
        <w:jc w:val="left"/>
        <w:rPr>
          <w:rFonts w:hint="eastAsia"/>
        </w:rPr>
      </w:pPr>
      <w:bookmarkStart w:id="37" w:name="_Toc227919580"/>
      <w:r>
        <w:rPr>
          <w:rFonts w:ascii="Times New Roman" w:hAnsi="Times New Roman"/>
        </w:rPr>
        <w:lastRenderedPageBreak/>
        <w:t>四、实验设计与结果分析</w:t>
      </w:r>
      <w:bookmarkEnd w:id="37"/>
    </w:p>
    <w:p w14:paraId="6CBC4B58" w14:textId="77777777" w:rsidR="00703F0E" w:rsidRPr="00C84121" w:rsidRDefault="00000000" w:rsidP="00C84121">
      <w:pPr>
        <w:pStyle w:val="aff6"/>
        <w:spacing w:line="360" w:lineRule="auto"/>
        <w:rPr>
          <w:rFonts w:ascii="仿宋" w:hAnsi="仿宋" w:hint="eastAsia"/>
        </w:rPr>
      </w:pPr>
      <w:bookmarkStart w:id="38" w:name="_Toc227919581"/>
      <w:r>
        <w:t>（一）实验环境与配置</w:t>
      </w:r>
      <w:bookmarkEnd w:id="38"/>
    </w:p>
    <w:p w14:paraId="0EA372EC"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w14:paraId="2F7C7644"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w14:paraId="54D1E0D3"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w14:paraId="12AADB7E"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w14:paraId="3FB32646"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w14:paraId="56D0196E"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w14:paraId="086C6E2D" w14: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严格泛化实验中删除 base_similarity 特征，按照题目将数据集分为训练集和测试集；</w:t>
      </w:r>
    </w:p>
    <w:p w14:paraId="42CB6653" w14: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w14:paraId="10215DEA" w14:textId="77777777" w:rsidR="00E21623" w:rsidRDefault="00000000">
      <w:r>
        <w:rPr>
          <w:noProof/>
        </w:rPr>
        <w:drawing>
          <wp:inline distT="0" distB="0" distL="0" distR="0" wp14:anchorId="2E52A9A3" wp14:editId="3442A3BD">
            <wp:extent cx="5633770" cy="2432649"/>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inspect_data.png"/>
                    <pic:cNvPicPr/>
                  </pic:nvPicPr>
                  <pic:blipFill rotWithShape="1">
                    <a:blip r:embed="rId13"/>
                    <a:srcRect t="10077" r="17689"/>
                    <a:stretch>
                      <a:fillRect/>
                    </a:stretch>
                  </pic:blipFill>
                  <pic:spPr bwMode="auto">
                    <a:xfrm>
                      <a:off x="0" y="0"/>
                      <a:ext cx="5660616" cy="2444241"/>
                    </a:xfrm>
                    <a:prstGeom prst="rect">
                      <a:avLst/>
                    </a:prstGeom>
                    <a:ln>
                      <a:noFill/>
                    </a:ln>
                    <a:extLst>
                      <a:ext uri="{53640926-AAD7-44D8-BBD7-CCE9431645EC}">
                        <a14:shadowObscured xmlns:a14="http://schemas.microsoft.com/office/drawing/2010/main"/>
                      </a:ext>
                    </a:extLst>
                  </pic:spPr>
                </pic:pic>
              </a:graphicData>
            </a:graphic>
          </wp:inline>
        </w:drawing>
      </w:r>
    </w:p>
    <w:p w14:paraId="6B1C92BA" w14: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w14:paraId="4235D6AB" w14: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w14:paraId="26792395" w14:textId="77777777" w:rsidR="00795ACD" w:rsidRPr="00D522F2" w:rsidRDefault="00795ACD" w:rsidP="00D522F2">
      <w:pPr>
        <w:pStyle w:val="a8"/>
        <w:ind w:firstLine="420"/>
        <w:rPr>
          <w:rFonts w:ascii="仿宋" w:eastAsia="仿宋" w:hAnsi="仿宋" w:hint="eastAsia"/>
          <w:sz w:val="21"/>
          <w:szCs w:val="21"/>
        </w:rPr>
      </w:pPr>
    </w:p>
    <w:p w14:paraId="1056CD38"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6、在人工复核方面，除了保留对高分样本的人工检查之外，系统还支持根据全量得分结果进行高、中、低三类分层抽样，之后再做扩展得到更多的手工检验集。</w:t>
      </w:r>
    </w:p>
    <w:p w14:paraId="6D0B98C2"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w14:paraId="3FE61521" w14:textId="77777777">
        <w:tc>
          <w:tcPr>
            <w:tcW w:w="3024" w:type="dxa"/>
            <w:shd w:val="clear" w:color="auto" w:fill="D9EAF7"/>
            <w:vAlign w:val="center"/>
          </w:tcPr>
          <w:p w14:paraId="70F04C40" w14:textId="77777777" w:rsidR="00703F0E" w:rsidRDefault="00000000">
            <w:pPr>
              <w:jc w:val="center"/>
            </w:pPr>
            <w:r>
              <w:rPr>
                <w:b/>
                <w:sz w:val="21"/>
              </w:rPr>
              <w:lastRenderedPageBreak/>
              <w:t>验证层次</w:t>
            </w:r>
          </w:p>
        </w:tc>
        <w:tc>
          <w:tcPr>
            <w:tcW w:w="3024" w:type="dxa"/>
            <w:shd w:val="clear" w:color="auto" w:fill="D9EAF7"/>
            <w:vAlign w:val="center"/>
          </w:tcPr>
          <w:p w14:paraId="4DAA242B" w14:textId="77777777" w:rsidR="00703F0E" w:rsidRDefault="00000000">
            <w:pPr>
              <w:jc w:val="center"/>
            </w:pPr>
            <w:r>
              <w:rPr>
                <w:b/>
                <w:sz w:val="21"/>
              </w:rPr>
              <w:t>实验内容</w:t>
            </w:r>
          </w:p>
        </w:tc>
        <w:tc>
          <w:tcPr>
            <w:tcW w:w="3024" w:type="dxa"/>
            <w:shd w:val="clear" w:color="auto" w:fill="D9EAF7"/>
            <w:vAlign w:val="center"/>
          </w:tcPr>
          <w:p w14:paraId="133A5546" w14:textId="77777777" w:rsidR="00703F0E" w:rsidRDefault="00000000">
            <w:pPr>
              <w:jc w:val="center"/>
            </w:pPr>
            <w:r>
              <w:rPr>
                <w:b/>
                <w:sz w:val="21"/>
              </w:rPr>
              <w:t>主要目的</w:t>
            </w:r>
          </w:p>
        </w:tc>
      </w:tr>
      <w:tr w:rsidR="00703F0E" w14:paraId="6A6171F8" w14:textId="77777777">
        <w:tc>
          <w:tcPr>
            <w:tcW w:w="3024" w:type="dxa"/>
            <w:shd w:val="clear" w:color="auto" w:fill="F4F9FC"/>
            <w:vAlign w:val="center"/>
          </w:tcPr>
          <w:p w14:paraId="78C55D64" w14:textId="77777777" w:rsidR="00703F0E" w:rsidRDefault="00000000">
            <w:pPr>
              <w:jc w:val="center"/>
            </w:pPr>
            <w:r>
              <w:rPr>
                <w:sz w:val="21"/>
              </w:rPr>
              <w:t>伪标签一致性评估</w:t>
            </w:r>
          </w:p>
        </w:tc>
        <w:tc>
          <w:tcPr>
            <w:tcW w:w="3024" w:type="dxa"/>
            <w:shd w:val="clear" w:color="auto" w:fill="F4F9FC"/>
            <w:vAlign w:val="center"/>
          </w:tcPr>
          <w:p w14:paraId="469CAD54" w14:textId="77777777" w:rsidR="00703F0E" w:rsidRDefault="00000000">
            <w:pPr>
              <w:jc w:val="center"/>
            </w:pPr>
            <w:r>
              <w:rPr>
                <w:sz w:val="21"/>
              </w:rPr>
              <w:t>规则基线、逻辑回归、随机森林对比</w:t>
            </w:r>
          </w:p>
        </w:tc>
        <w:tc>
          <w:tcPr>
            <w:tcW w:w="3024" w:type="dxa"/>
            <w:shd w:val="clear" w:color="auto" w:fill="F4F9FC"/>
            <w:vAlign w:val="center"/>
          </w:tcPr>
          <w:p w14:paraId="03B24DDB" w14: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w14:paraId="261A60A4" w14:textId="77777777">
        <w:tc>
          <w:tcPr>
            <w:tcW w:w="3024" w:type="dxa"/>
            <w:shd w:val="clear" w:color="auto" w:fill="F4F9FC"/>
            <w:vAlign w:val="center"/>
          </w:tcPr>
          <w:p w14:paraId="375E25C4" w14:textId="77777777" w:rsidR="00703F0E" w:rsidRDefault="00000000">
            <w:pPr>
              <w:jc w:val="center"/>
            </w:pPr>
            <w:r>
              <w:rPr>
                <w:sz w:val="21"/>
              </w:rPr>
              <w:t>严格泛化评估</w:t>
            </w:r>
          </w:p>
        </w:tc>
        <w:tc>
          <w:tcPr>
            <w:tcW w:w="3024" w:type="dxa"/>
            <w:shd w:val="clear" w:color="auto" w:fill="F4F9FC"/>
            <w:vAlign w:val="center"/>
          </w:tcPr>
          <w:p w14:paraId="31DB8E8B" w14: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w14:paraId="4EF84921" w14:textId="77777777" w:rsidR="00703F0E" w:rsidRDefault="00000000">
            <w:pPr>
              <w:jc w:val="center"/>
            </w:pPr>
            <w:r>
              <w:rPr>
                <w:sz w:val="21"/>
              </w:rPr>
              <w:t>降低同源特征和随机切分带来的偏乐观风险</w:t>
            </w:r>
          </w:p>
        </w:tc>
      </w:tr>
      <w:tr w:rsidR="00703F0E" w14:paraId="2D671AA3" w14:textId="77777777">
        <w:tc>
          <w:tcPr>
            <w:tcW w:w="3024" w:type="dxa"/>
            <w:shd w:val="clear" w:color="auto" w:fill="F4F9FC"/>
            <w:vAlign w:val="center"/>
          </w:tcPr>
          <w:p w14:paraId="5CFA2B66" w14:textId="77777777" w:rsidR="00703F0E" w:rsidRDefault="00000000">
            <w:pPr>
              <w:jc w:val="center"/>
            </w:pPr>
            <w:r>
              <w:rPr>
                <w:sz w:val="21"/>
              </w:rPr>
              <w:t>人工辅助复核</w:t>
            </w:r>
          </w:p>
        </w:tc>
        <w:tc>
          <w:tcPr>
            <w:tcW w:w="3024" w:type="dxa"/>
            <w:shd w:val="clear" w:color="auto" w:fill="F4F9FC"/>
            <w:vAlign w:val="center"/>
          </w:tcPr>
          <w:p w14:paraId="045FCE43" w14:textId="77777777" w:rsidR="00703F0E" w:rsidRDefault="00000000">
            <w:pPr>
              <w:jc w:val="center"/>
            </w:pPr>
            <w:r>
              <w:rPr>
                <w:sz w:val="21"/>
              </w:rPr>
              <w:t>高分样本复核与分层抽样机制</w:t>
            </w:r>
          </w:p>
        </w:tc>
        <w:tc>
          <w:tcPr>
            <w:tcW w:w="3024" w:type="dxa"/>
            <w:shd w:val="clear" w:color="auto" w:fill="F4F9FC"/>
            <w:vAlign w:val="center"/>
          </w:tcPr>
          <w:p w14:paraId="6A788A86" w14:textId="77777777" w:rsidR="00703F0E" w:rsidRDefault="00000000">
            <w:pPr>
              <w:jc w:val="center"/>
            </w:pPr>
            <w:r>
              <w:rPr>
                <w:sz w:val="21"/>
              </w:rPr>
              <w:t>补充自动指标之外的人工判断依据</w:t>
            </w:r>
          </w:p>
        </w:tc>
      </w:tr>
    </w:tbl>
    <w:p w14:paraId="67759E87" w14: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w14:paraId="264F8D8B" w14:textId="77777777" w:rsidR="00703F0E" w:rsidRDefault="00000000" w:rsidP="009432D5">
      <w:pPr>
        <w:pStyle w:val="a8"/>
        <w:ind w:firstLine="420"/>
        <w:rPr>
          <w:rFonts w:eastAsia="仿宋"/>
          <w:sz w:val="21"/>
        </w:rPr>
      </w:pPr>
      <w:r>
        <w:rPr>
          <w:rFonts w:eastAsia="仿宋"/>
          <w:sz w:val="21"/>
        </w:rPr>
        <w:t>数据来源：根据本文实验设计整理</w:t>
      </w:r>
    </w:p>
    <w:p w14:paraId="54F5C192" w14:textId="77777777" w:rsidR="00785133" w:rsidRDefault="00785133" w:rsidP="009432D5">
      <w:pPr>
        <w:pStyle w:val="a8"/>
        <w:ind w:firstLine="420"/>
      </w:pPr>
    </w:p>
    <w:p w14:paraId="730FE117" w14:textId="77777777" w:rsidR="00703F0E" w:rsidRPr="00150D57" w:rsidRDefault="00000000" w:rsidP="00150D57">
      <w:pPr>
        <w:pStyle w:val="aff6"/>
        <w:spacing w:line="360" w:lineRule="auto"/>
        <w:rPr>
          <w:rFonts w:ascii="仿宋" w:hAnsi="仿宋" w:hint="eastAsia"/>
        </w:rPr>
      </w:pPr>
      <w:bookmarkStart w:id="39" w:name="_Toc227919582"/>
      <w:r>
        <w:t>（二）数据集统计分析</w:t>
      </w:r>
      <w:bookmarkEnd w:id="39"/>
    </w:p>
    <w:p w14:paraId="433B3481" w14: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w14:paraId="515A0A29" w14:textId="77777777" w:rsidR="00703F0E" w:rsidRDefault="00000000" w:rsidP="00150D57">
      <w:pPr>
        <w:spacing w:line="360" w:lineRule="auto"/>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w14:paraId="0644A3CF" w14:textId="77777777" w:rsidR="00150D57" w:rsidRPr="00150D57" w:rsidRDefault="00150D57" w:rsidP="00150D57">
      <w:pPr>
        <w:spacing w:line="360" w:lineRule="auto"/>
        <w:rPr>
          <w:rFonts w:ascii="仿宋" w:eastAsia="仿宋" w:hAnsi="仿宋" w:hint="eastAsia"/>
        </w:rPr>
      </w:pPr>
    </w:p>
    <w:p w14:paraId="124CF8AB" w14:textId="77777777" w:rsidR="00703F0E" w:rsidRPr="00150D57" w:rsidRDefault="00000000">
      <w:pPr>
        <w:pStyle w:val="a6"/>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w14:paraId="0049AA51" w14:textId="77777777" w:rsidTr="00FD2A02">
        <w:trPr>
          <w:jc w:val="center"/>
        </w:trPr>
        <w:tc>
          <w:tcPr>
            <w:tcW w:w="4535" w:type="dxa"/>
          </w:tcPr>
          <w:p w14:paraId="2DEC820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w14:paraId="6544179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w14:paraId="0AAE2111" w14:textId="77777777" w:rsidTr="00FD2A02">
        <w:trPr>
          <w:jc w:val="center"/>
        </w:trPr>
        <w:tc>
          <w:tcPr>
            <w:tcW w:w="4535" w:type="dxa"/>
          </w:tcPr>
          <w:p w14:paraId="25178A38"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w14:paraId="131E40F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w14:paraId="27711421" w14:textId="77777777" w:rsidTr="00FD2A02">
        <w:trPr>
          <w:jc w:val="center"/>
        </w:trPr>
        <w:tc>
          <w:tcPr>
            <w:tcW w:w="4535" w:type="dxa"/>
          </w:tcPr>
          <w:p w14:paraId="55372F8A"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w14:paraId="41279AF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w14:paraId="74A402FB" w14:textId="77777777" w:rsidTr="00FD2A02">
        <w:trPr>
          <w:jc w:val="center"/>
        </w:trPr>
        <w:tc>
          <w:tcPr>
            <w:tcW w:w="4535" w:type="dxa"/>
          </w:tcPr>
          <w:p w14:paraId="381E0F61"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w14:paraId="7440CA7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w14:paraId="36CC0498" w14:textId="77777777" w:rsidTr="00FD2A02">
        <w:trPr>
          <w:jc w:val="center"/>
        </w:trPr>
        <w:tc>
          <w:tcPr>
            <w:tcW w:w="4535" w:type="dxa"/>
          </w:tcPr>
          <w:p w14:paraId="53134999"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w14:paraId="25FB5A8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w14:paraId="7FDB503D" w14:textId="77777777" w:rsidTr="00FD2A02">
        <w:trPr>
          <w:jc w:val="center"/>
        </w:trPr>
        <w:tc>
          <w:tcPr>
            <w:tcW w:w="4535" w:type="dxa"/>
          </w:tcPr>
          <w:p w14:paraId="4BD90D1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w14:paraId="60D8FF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w14:paraId="25AB838D" w14:textId="77777777" w:rsidTr="00FD2A02">
        <w:trPr>
          <w:jc w:val="center"/>
        </w:trPr>
        <w:tc>
          <w:tcPr>
            <w:tcW w:w="4535" w:type="dxa"/>
          </w:tcPr>
          <w:p w14:paraId="1BA2276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w14:paraId="36CE5BF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w14:paraId="65573306" w14:textId="77777777" w:rsidTr="00FD2A02">
        <w:trPr>
          <w:jc w:val="center"/>
        </w:trPr>
        <w:tc>
          <w:tcPr>
            <w:tcW w:w="4535" w:type="dxa"/>
          </w:tcPr>
          <w:p w14:paraId="3FE28A1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w14:paraId="70D98F3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w14:paraId="302FA3A0" w14:textId="77777777" w:rsidTr="00FD2A02">
        <w:trPr>
          <w:jc w:val="center"/>
        </w:trPr>
        <w:tc>
          <w:tcPr>
            <w:tcW w:w="4535" w:type="dxa"/>
          </w:tcPr>
          <w:p w14:paraId="5D4D607E"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w14:paraId="7C7BB08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w14:paraId="1E8BA6B7" w14:textId="77777777" w:rsidTr="00FD2A02">
        <w:trPr>
          <w:jc w:val="center"/>
        </w:trPr>
        <w:tc>
          <w:tcPr>
            <w:tcW w:w="4535" w:type="dxa"/>
          </w:tcPr>
          <w:p w14:paraId="2EA50BB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w14:paraId="0CBF361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w14:paraId="3F151CD0" w14:textId="77777777" w:rsidTr="00FD2A02">
        <w:trPr>
          <w:jc w:val="center"/>
        </w:trPr>
        <w:tc>
          <w:tcPr>
            <w:tcW w:w="4535" w:type="dxa"/>
          </w:tcPr>
          <w:p w14:paraId="6E878C7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w14:paraId="61240D0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w14:paraId="27FF2BC9" w14: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w14:paraId="033F77CB" w14:textId="77777777" w:rsidR="00150D57" w:rsidRDefault="00150D57">
      <w:pPr>
        <w:pStyle w:val="a8"/>
      </w:pPr>
    </w:p>
    <w:p w14:paraId="34E35BF2" w14:textId="77777777" w:rsidR="00150D57" w:rsidRPr="00150D57" w:rsidRDefault="00000000" w:rsidP="00150D57">
      <w:pPr>
        <w:pStyle w:val="a6"/>
        <w:rPr>
          <w:rFonts w:ascii="仿宋" w:eastAsia="仿宋" w:hAnsi="仿宋" w:hint="eastAsia"/>
          <w:sz w:val="21"/>
          <w:szCs w:val="21"/>
        </w:rPr>
      </w:pPr>
      <w:r w:rsidRPr="00150D57">
        <w:rPr>
          <w:rFonts w:ascii="仿宋" w:eastAsia="仿宋" w:hAnsi="仿宋"/>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w14:paraId="556333AC" w14:textId="77777777">
        <w:tc>
          <w:tcPr>
            <w:tcW w:w="4535" w:type="dxa"/>
          </w:tcPr>
          <w:p w14:paraId="114B2B6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w14:paraId="0BCD131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w14:paraId="5CB1B1A5" w14:textId="77777777">
        <w:tc>
          <w:tcPr>
            <w:tcW w:w="4535" w:type="dxa"/>
          </w:tcPr>
          <w:p w14:paraId="59C23C2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w14:paraId="0B8A88E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w14:paraId="7771F8D5" w14:textId="77777777">
        <w:tc>
          <w:tcPr>
            <w:tcW w:w="4535" w:type="dxa"/>
          </w:tcPr>
          <w:p w14:paraId="27F8F09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w14:paraId="1432AF0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w14:paraId="6A63FA4A" w14:textId="77777777" w:rsidR="00703F0E" w:rsidRDefault="00000000"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w14:paraId="1885CCEA" w14:textId="77777777" w:rsidR="001B2FFB" w:rsidRDefault="001B2FFB" w:rsidP="001B2FFB">
      <w:pPr>
        <w:pStyle w:val="a8"/>
      </w:pPr>
    </w:p>
    <w:p w14:paraId="6012F34A" w14:textId="77777777" w:rsidR="00703F0E" w:rsidRPr="00824FF6" w:rsidRDefault="00000000" w:rsidP="00A563AB">
      <w:pPr>
        <w:pStyle w:val="aff6"/>
        <w:spacing w:line="360" w:lineRule="auto"/>
        <w:rPr>
          <w:rFonts w:ascii="仿宋" w:hAnsi="仿宋" w:hint="eastAsia"/>
        </w:rPr>
      </w:pPr>
      <w:bookmarkStart w:id="40" w:name="_Toc227919583"/>
      <w:r>
        <w:t>（三）模型对比实验</w:t>
      </w:r>
      <w:bookmarkEnd w:id="40"/>
    </w:p>
    <w:p w14:paraId="520C4642" w14: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w14:paraId="3BF02CCA" w14:textId="77777777" w:rsidR="00824FF6" w:rsidRPr="00824FF6" w:rsidRDefault="00824FF6">
      <w:pPr>
        <w:rPr>
          <w:rFonts w:ascii="仿宋" w:eastAsia="仿宋" w:hAnsi="仿宋" w:hint="eastAsia"/>
        </w:rPr>
      </w:pPr>
    </w:p>
    <w:p w14:paraId="07F320EC" w14: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w14:paraId="0FE1CE8A" w14:textId="77777777">
        <w:tc>
          <w:tcPr>
            <w:tcW w:w="1512" w:type="dxa"/>
          </w:tcPr>
          <w:p w14:paraId="1542A18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w14:paraId="383C715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w14:paraId="01D41B2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w14:paraId="4121674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w14:paraId="3983E1A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w14:paraId="1375238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50AB677F" w14:textId="77777777">
        <w:tc>
          <w:tcPr>
            <w:tcW w:w="1512" w:type="dxa"/>
          </w:tcPr>
          <w:p w14:paraId="64BD305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w14:paraId="48F459E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12942F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6FACDF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5EBCDE4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EA7A68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08BE64E7" w14:textId="77777777">
        <w:tc>
          <w:tcPr>
            <w:tcW w:w="1512" w:type="dxa"/>
          </w:tcPr>
          <w:p w14:paraId="5AAE5BA9"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w14:paraId="6DFF4B2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5F2A1B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833744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901811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9C153F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5B8B081E" w14:textId="77777777">
        <w:tc>
          <w:tcPr>
            <w:tcW w:w="1512" w:type="dxa"/>
          </w:tcPr>
          <w:p w14:paraId="0B319A4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w14:paraId="08F9788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590C25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D7D008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3F8B768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44F916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7FC35AF5" w14: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w14:paraId="04857712" w14:textId="77777777" w:rsidR="0035127D" w:rsidRDefault="0035127D" w:rsidP="0035127D">
      <w:pPr>
        <w:pStyle w:val="a8"/>
        <w:spacing w:line="360" w:lineRule="auto"/>
      </w:pPr>
    </w:p>
    <w:p w14:paraId="0F35B001" w14:textId="77777777" w:rsidR="00703F0E" w:rsidRPr="004829C2" w:rsidRDefault="00000000"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w14:paraId="19ADCE43" w14: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w14:paraId="3BCEA726" w14:textId="77777777" w:rsidR="00E21623" w:rsidRDefault="00000000">
      <w:r>
        <w:rPr>
          <w:noProof/>
        </w:rPr>
        <w:drawing>
          <wp:inline distT="0" distB="0" distL="0" distR="0" wp14:anchorId="7B90551C" wp14:editId="6B1E1000">
            <wp:extent cx="5112000" cy="2526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4"/>
                    <a:stretch>
                      <a:fillRect/>
                    </a:stretch>
                  </pic:blipFill>
                  <pic:spPr>
                    <a:xfrm>
                      <a:off x="0" y="0"/>
                      <a:ext cx="5112000" cy="2526674"/>
                    </a:xfrm>
                    <a:prstGeom prst="rect">
                      <a:avLst/>
                    </a:prstGeom>
                  </pic:spPr>
                </pic:pic>
              </a:graphicData>
            </a:graphic>
          </wp:inline>
        </w:drawing>
      </w:r>
    </w:p>
    <w:p w14:paraId="01EF293C" w14: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w14:paraId="4F0DA0C3" w14: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w14:paraId="58DD3AFF" w14:textId="77777777" w:rsidR="009255CA" w:rsidRPr="00C257B2" w:rsidRDefault="009255CA" w:rsidP="00C257B2">
      <w:pPr>
        <w:pStyle w:val="a8"/>
        <w:ind w:firstLine="420"/>
        <w:rPr>
          <w:rFonts w:ascii="仿宋" w:eastAsia="仿宋" w:hAnsi="仿宋" w:hint="eastAsia"/>
          <w:sz w:val="21"/>
          <w:szCs w:val="21"/>
        </w:rPr>
      </w:pPr>
    </w:p>
    <w:p w14:paraId="3A2D3788" w14:textId="77777777" w:rsidR="00703F0E" w:rsidRPr="00C9769B" w:rsidRDefault="00000000" w:rsidP="00C9769B">
      <w:pPr>
        <w:pStyle w:val="aff6"/>
        <w:spacing w:line="360" w:lineRule="auto"/>
        <w:rPr>
          <w:rFonts w:ascii="仿宋" w:hAnsi="仿宋" w:hint="eastAsia"/>
        </w:rPr>
      </w:pPr>
      <w:bookmarkStart w:id="41" w:name="_Toc227919584"/>
      <w:r>
        <w:t>（四）特征消融实验</w:t>
      </w:r>
      <w:bookmarkEnd w:id="41"/>
    </w:p>
    <w:p w14:paraId="73B82FA6" w14:textId="77777777" w:rsidR="00703F0E" w:rsidRDefault="00000000"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w14:paraId="7C08EBF0" w14:textId="77777777" w:rsidR="00234EB3" w:rsidRPr="00C9769B" w:rsidRDefault="00234EB3" w:rsidP="00C9769B">
      <w:pPr>
        <w:spacing w:line="360" w:lineRule="auto"/>
        <w:rPr>
          <w:rFonts w:ascii="仿宋" w:eastAsia="仿宋" w:hAnsi="仿宋" w:hint="eastAsia"/>
        </w:rPr>
      </w:pPr>
    </w:p>
    <w:p w14:paraId="7D50411B" w14: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w14:paraId="20474C83" w14:textId="77777777" w:rsidTr="004B24B1">
        <w:trPr>
          <w:trHeight w:val="323"/>
          <w:jc w:val="center"/>
        </w:trPr>
        <w:tc>
          <w:tcPr>
            <w:tcW w:w="2830" w:type="dxa"/>
          </w:tcPr>
          <w:p w14:paraId="0ADEB0C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w14:paraId="1C319C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w14:paraId="36495BB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w14:paraId="3750DFA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w14:paraId="34A04DB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w14:paraId="04D2A66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w14:paraId="43D34102" w14:textId="77777777" w:rsidTr="004B24B1">
        <w:trPr>
          <w:trHeight w:val="310"/>
          <w:jc w:val="center"/>
        </w:trPr>
        <w:tc>
          <w:tcPr>
            <w:tcW w:w="2830" w:type="dxa"/>
          </w:tcPr>
          <w:p w14:paraId="6A4EF7C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w14:paraId="72859F3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0B399A6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3BE46B4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44F38BA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4E418D3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D4B1602" w14:textId="77777777" w:rsidTr="004B24B1">
        <w:trPr>
          <w:trHeight w:val="648"/>
          <w:jc w:val="center"/>
        </w:trPr>
        <w:tc>
          <w:tcPr>
            <w:tcW w:w="2830" w:type="dxa"/>
          </w:tcPr>
          <w:p w14:paraId="1A71D540"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w14:paraId="1C0EC4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w14:paraId="7DA1C4E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w14:paraId="420C454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BCADA2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w14:paraId="60202C2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w14:paraId="08C0A2D7" w14:textId="77777777" w:rsidTr="004B24B1">
        <w:trPr>
          <w:trHeight w:val="323"/>
          <w:jc w:val="center"/>
        </w:trPr>
        <w:tc>
          <w:tcPr>
            <w:tcW w:w="2830" w:type="dxa"/>
          </w:tcPr>
          <w:p w14:paraId="549820E5"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w14:paraId="6B32C6A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5FD0B1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79EE08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1517470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390B7C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276A7FC0" w14:textId="77777777" w:rsidTr="004B24B1">
        <w:trPr>
          <w:trHeight w:val="310"/>
          <w:jc w:val="center"/>
        </w:trPr>
        <w:tc>
          <w:tcPr>
            <w:tcW w:w="2830" w:type="dxa"/>
          </w:tcPr>
          <w:p w14:paraId="6133D311"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w14:paraId="1C351F8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3D07242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5603E40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E4EFE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6790571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5EA43D6" w14:textId="77777777" w:rsidTr="004B24B1">
        <w:trPr>
          <w:trHeight w:val="323"/>
          <w:jc w:val="center"/>
        </w:trPr>
        <w:tc>
          <w:tcPr>
            <w:tcW w:w="2830" w:type="dxa"/>
          </w:tcPr>
          <w:p w14:paraId="3BB3B38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w14:paraId="77FB268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7901AC6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504007C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4377D3E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6708567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0CA033E" w14:textId="77777777" w:rsidTr="004B24B1">
        <w:trPr>
          <w:trHeight w:val="323"/>
          <w:jc w:val="center"/>
        </w:trPr>
        <w:tc>
          <w:tcPr>
            <w:tcW w:w="2830" w:type="dxa"/>
          </w:tcPr>
          <w:p w14:paraId="47394774"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w14:paraId="7B76F7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DFDB7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97F4DD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13DA0C1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2F0DD5A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20EB355F" w14:textId="77777777" w:rsidR="00703F0E" w:rsidRDefault="00000000" w:rsidP="00F0082B">
      <w:pPr>
        <w:pStyle w:val="a8"/>
        <w:ind w:firstLine="420"/>
        <w:rPr>
          <w:rFonts w:eastAsia="仿宋"/>
          <w:sz w:val="21"/>
        </w:rPr>
      </w:pPr>
      <w:r>
        <w:rPr>
          <w:rFonts w:eastAsia="仿宋"/>
          <w:sz w:val="21"/>
        </w:rPr>
        <w:t>数据来源：本系统特征消融实验结果</w:t>
      </w:r>
    </w:p>
    <w:p w14:paraId="7A6B3ACD" w14:textId="77777777" w:rsidR="008824EA" w:rsidRDefault="008824EA" w:rsidP="00F0082B">
      <w:pPr>
        <w:pStyle w:val="a8"/>
        <w:ind w:firstLine="420"/>
      </w:pPr>
    </w:p>
    <w:p w14:paraId="7EBBBAA3" w14: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w14:paraId="02F3FC46" w14: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w14:paraId="6521C30C" w14:textId="77777777" w:rsidR="00E21623" w:rsidRDefault="00000000">
      <w:r>
        <w:rPr>
          <w:noProof/>
        </w:rPr>
        <w:lastRenderedPageBreak/>
        <w:drawing>
          <wp:inline distT="0" distB="0" distL="0" distR="0" wp14:anchorId="7B58C183" wp14:editId="1704C5FD">
            <wp:extent cx="5112000" cy="2526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f1.png"/>
                    <pic:cNvPicPr/>
                  </pic:nvPicPr>
                  <pic:blipFill>
                    <a:blip r:embed="rId15"/>
                    <a:stretch>
                      <a:fillRect/>
                    </a:stretch>
                  </pic:blipFill>
                  <pic:spPr>
                    <a:xfrm>
                      <a:off x="0" y="0"/>
                      <a:ext cx="5112000" cy="2526674"/>
                    </a:xfrm>
                    <a:prstGeom prst="rect">
                      <a:avLst/>
                    </a:prstGeom>
                  </pic:spPr>
                </pic:pic>
              </a:graphicData>
            </a:graphic>
          </wp:inline>
        </w:drawing>
      </w:r>
    </w:p>
    <w:p w14:paraId="5B449759" w14: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w14:paraId="716F2911" w14: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w14:paraId="5087550E" w14:textId="77777777" w:rsidR="00891211" w:rsidRPr="00891211" w:rsidRDefault="00891211" w:rsidP="00891211">
      <w:pPr>
        <w:pStyle w:val="a8"/>
        <w:ind w:firstLine="420"/>
        <w:rPr>
          <w:rFonts w:ascii="仿宋" w:eastAsia="仿宋" w:hAnsi="仿宋" w:hint="eastAsia"/>
          <w:sz w:val="21"/>
          <w:szCs w:val="21"/>
        </w:rPr>
      </w:pPr>
    </w:p>
    <w:p w14:paraId="72D6D8DE" w14:textId="77777777" w:rsidR="00703F0E" w:rsidRPr="005023E9" w:rsidRDefault="00000000" w:rsidP="005023E9">
      <w:pPr>
        <w:pStyle w:val="aff6"/>
        <w:spacing w:line="360" w:lineRule="auto"/>
        <w:rPr>
          <w:rFonts w:ascii="仿宋" w:hAnsi="仿宋" w:hint="eastAsia"/>
        </w:rPr>
      </w:pPr>
      <w:bookmarkStart w:id="42" w:name="_Toc227919585"/>
      <w:r>
        <w:t>（五）更严格的按题目划分泛化实验</w:t>
      </w:r>
      <w:bookmarkEnd w:id="42"/>
    </w:p>
    <w:p w14:paraId="374AB43C" w14:textId="77777777" w:rsidR="00703F0E" w:rsidRDefault="00000000"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w14:paraId="47F137BD" w14:textId="77777777" w:rsidR="005023E9" w:rsidRPr="005023E9" w:rsidRDefault="005023E9" w:rsidP="005023E9">
      <w:pPr>
        <w:spacing w:line="360" w:lineRule="auto"/>
        <w:rPr>
          <w:rFonts w:ascii="仿宋" w:eastAsia="仿宋" w:hAnsi="仿宋" w:hint="eastAsia"/>
        </w:rPr>
      </w:pPr>
    </w:p>
    <w:p w14:paraId="0BF4349D" w14: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w14:paraId="08B15F60" w14:textId="77777777" w:rsidTr="004B24B1">
        <w:tc>
          <w:tcPr>
            <w:tcW w:w="827" w:type="dxa"/>
          </w:tcPr>
          <w:p w14:paraId="3293348A"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w14:paraId="5453733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w14:paraId="2078D496"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w14:paraId="568047C5"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w14:paraId="124E432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w14:paraId="5F723E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w14:paraId="3CDF207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w14:paraId="56ECB28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w14:paraId="518A655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w14:paraId="455FD669"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45DE32FF" w14:textId="77777777" w:rsidTr="004B24B1">
        <w:tc>
          <w:tcPr>
            <w:tcW w:w="827" w:type="dxa"/>
          </w:tcPr>
          <w:p w14:paraId="17A4A890"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w14:paraId="22E3691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w14:paraId="09445E5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w14:paraId="1EE4238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w14:paraId="31337F1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w14:paraId="1F9F135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w14:paraId="34B581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w14:paraId="3231A72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w14:paraId="35E75EF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w14:paraId="0833CA2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w14:paraId="785746C3" w14:textId="77777777" w:rsidR="00703F0E" w:rsidRDefault="00000000" w:rsidP="00C14144">
      <w:pPr>
        <w:pStyle w:val="a8"/>
        <w:ind w:firstLine="420"/>
        <w:rPr>
          <w:rFonts w:eastAsia="仿宋"/>
          <w:sz w:val="21"/>
        </w:rPr>
      </w:pPr>
      <w:r>
        <w:rPr>
          <w:rFonts w:eastAsia="仿宋"/>
          <w:sz w:val="21"/>
        </w:rPr>
        <w:t>数据来源：本系统严格泛化实验结果</w:t>
      </w:r>
    </w:p>
    <w:p w14:paraId="474296C8" w14:textId="77777777" w:rsidR="00C14144" w:rsidRDefault="00C14144" w:rsidP="00C14144">
      <w:pPr>
        <w:pStyle w:val="a8"/>
        <w:ind w:firstLine="420"/>
      </w:pPr>
    </w:p>
    <w:p w14:paraId="609F5EE1" w14:textId="77777777" w:rsidR="001B3155" w:rsidRPr="008B7B87" w:rsidRDefault="00000000"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除结果表、指标图外，训练题目数、测试题目数、输出文件情况也可以通过命令行来说明，如图10所示。</w:t>
      </w:r>
    </w:p>
    <w:p w14:paraId="5D07D0FA" w14:textId="77777777" w:rsidR="001B3155" w:rsidRDefault="00000000">
      <w:r>
        <w:rPr>
          <w:noProof/>
        </w:rPr>
        <w:lastRenderedPageBreak/>
        <w:drawing>
          <wp:inline distT="0" distB="0" distL="0" distR="0" wp14:anchorId="2D2C3714" wp14:editId="1449CEA3">
            <wp:extent cx="5577259" cy="3450566"/>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question_split.png"/>
                    <pic:cNvPicPr/>
                  </pic:nvPicPr>
                  <pic:blipFill rotWithShape="1">
                    <a:blip r:embed="rId16"/>
                    <a:srcRect t="9382" r="20339" b="4992"/>
                    <a:stretch>
                      <a:fillRect/>
                    </a:stretch>
                  </pic:blipFill>
                  <pic:spPr bwMode="auto">
                    <a:xfrm>
                      <a:off x="0" y="0"/>
                      <a:ext cx="5608781" cy="3470068"/>
                    </a:xfrm>
                    <a:prstGeom prst="rect">
                      <a:avLst/>
                    </a:prstGeom>
                    <a:ln>
                      <a:noFill/>
                    </a:ln>
                    <a:extLst>
                      <a:ext uri="{53640926-AAD7-44D8-BBD7-CCE9431645EC}">
                        <a14:shadowObscured xmlns:a14="http://schemas.microsoft.com/office/drawing/2010/main"/>
                      </a:ext>
                    </a:extLst>
                  </pic:spPr>
                </pic:pic>
              </a:graphicData>
            </a:graphic>
          </wp:inline>
        </w:drawing>
      </w:r>
    </w:p>
    <w:p w14:paraId="0FE8EE99" w14: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w14:paraId="76162D02" w14: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w14:paraId="4BC9A63A" w14:textId="77777777" w:rsidR="00690D16" w:rsidRPr="008B7B87" w:rsidRDefault="00690D16" w:rsidP="008B7B87">
      <w:pPr>
        <w:pStyle w:val="a8"/>
        <w:ind w:firstLine="420"/>
        <w:rPr>
          <w:rFonts w:ascii="仿宋" w:eastAsia="仿宋" w:hAnsi="仿宋" w:hint="eastAsia"/>
          <w:sz w:val="21"/>
          <w:szCs w:val="21"/>
        </w:rPr>
      </w:pPr>
    </w:p>
    <w:p w14:paraId="11FAECB2" w14: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w14:paraId="6257122C" w14: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w14:paraId="416113F3" w14:textId="77777777" w:rsidR="00E21623" w:rsidRDefault="00000000">
      <w:r>
        <w:rPr>
          <w:noProof/>
        </w:rPr>
        <w:lastRenderedPageBreak/>
        <w:drawing>
          <wp:inline distT="0" distB="0" distL="0" distR="0" wp14:anchorId="6E890AEB" wp14:editId="1A74D30F">
            <wp:extent cx="5526810" cy="307963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stion_split_metrics.png"/>
                    <pic:cNvPicPr/>
                  </pic:nvPicPr>
                  <pic:blipFill>
                    <a:blip r:embed="rId17"/>
                    <a:stretch>
                      <a:fillRect/>
                    </a:stretch>
                  </pic:blipFill>
                  <pic:spPr>
                    <a:xfrm>
                      <a:off x="0" y="0"/>
                      <a:ext cx="5539296" cy="3086588"/>
                    </a:xfrm>
                    <a:prstGeom prst="rect">
                      <a:avLst/>
                    </a:prstGeom>
                  </pic:spPr>
                </pic:pic>
              </a:graphicData>
            </a:graphic>
          </wp:inline>
        </w:drawing>
      </w:r>
    </w:p>
    <w:p w14:paraId="444735AE" w14: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w14:paraId="7AE33D55" w14: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w14:paraId="7AB4E002" w14:textId="77777777" w:rsidR="00C3267A" w:rsidRPr="00C3267A" w:rsidRDefault="00C3267A" w:rsidP="00C3267A">
      <w:pPr>
        <w:pStyle w:val="a8"/>
        <w:ind w:firstLine="420"/>
        <w:rPr>
          <w:rFonts w:ascii="仿宋" w:eastAsia="仿宋" w:hAnsi="仿宋" w:hint="eastAsia"/>
          <w:sz w:val="21"/>
          <w:szCs w:val="21"/>
        </w:rPr>
      </w:pPr>
    </w:p>
    <w:p w14:paraId="0802AFEE" w14:textId="77777777" w:rsidR="00703F0E" w:rsidRPr="00752C60" w:rsidRDefault="00000000" w:rsidP="00752C60">
      <w:pPr>
        <w:pStyle w:val="aff6"/>
        <w:spacing w:line="360" w:lineRule="auto"/>
        <w:rPr>
          <w:rFonts w:ascii="仿宋" w:hAnsi="仿宋" w:hint="eastAsia"/>
        </w:rPr>
      </w:pPr>
      <w:bookmarkStart w:id="43" w:name="_Toc227919586"/>
      <w:r>
        <w:t>（六）人工辅助复核分析</w:t>
      </w:r>
      <w:bookmarkEnd w:id="43"/>
    </w:p>
    <w:p w14:paraId="6A23F308" w14:textId="77777777" w:rsidR="00703F0E" w:rsidRDefault="00000000"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w14:paraId="002F753E" w14:textId="77777777" w:rsidR="00C7418E" w:rsidRPr="00752C60" w:rsidRDefault="00C7418E" w:rsidP="00752C60">
      <w:pPr>
        <w:spacing w:line="360" w:lineRule="auto"/>
        <w:rPr>
          <w:rFonts w:ascii="仿宋" w:eastAsia="仿宋" w:hAnsi="仿宋" w:hint="eastAsia"/>
        </w:rPr>
      </w:pPr>
    </w:p>
    <w:p w14:paraId="37B17E40" w14: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w14:paraId="26097BBE" w14:textId="77777777">
        <w:tc>
          <w:tcPr>
            <w:tcW w:w="4535" w:type="dxa"/>
          </w:tcPr>
          <w:p w14:paraId="2F4535F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w14:paraId="0D342F5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w14:paraId="782A748C" w14:textId="77777777">
        <w:tc>
          <w:tcPr>
            <w:tcW w:w="4535" w:type="dxa"/>
          </w:tcPr>
          <w:p w14:paraId="54DCFF04"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w14:paraId="3D3011D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5D62CBE6" w14:textId="77777777">
        <w:tc>
          <w:tcPr>
            <w:tcW w:w="4535" w:type="dxa"/>
          </w:tcPr>
          <w:p w14:paraId="0FC6053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w14:paraId="3AC2C74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1EE7FAD6" w14:textId="77777777">
        <w:tc>
          <w:tcPr>
            <w:tcW w:w="4535" w:type="dxa"/>
          </w:tcPr>
          <w:p w14:paraId="323514BE"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w14:paraId="39697CD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01577716" w14:textId="77777777">
        <w:tc>
          <w:tcPr>
            <w:tcW w:w="4535" w:type="dxa"/>
          </w:tcPr>
          <w:p w14:paraId="448EA15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w14:paraId="2ED01F8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3A6867B8" w14:textId="77777777">
        <w:tc>
          <w:tcPr>
            <w:tcW w:w="4535" w:type="dxa"/>
          </w:tcPr>
          <w:p w14:paraId="13803B12"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w14:paraId="3966DE3C"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0029996D" w14:textId="77777777">
        <w:tc>
          <w:tcPr>
            <w:tcW w:w="4535" w:type="dxa"/>
          </w:tcPr>
          <w:p w14:paraId="525FDDC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w14:paraId="42CAFBC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72C85FD2" w14:textId="77777777">
        <w:tc>
          <w:tcPr>
            <w:tcW w:w="4535" w:type="dxa"/>
          </w:tcPr>
          <w:p w14:paraId="56EF8A7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w14:paraId="3E9EF276"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w14:paraId="75CAADC7" w14:textId="77777777">
        <w:tc>
          <w:tcPr>
            <w:tcW w:w="4535" w:type="dxa"/>
          </w:tcPr>
          <w:p w14:paraId="0C10FC0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w14:paraId="02A101B2"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7AE94C1B" w14:textId="77777777">
        <w:tc>
          <w:tcPr>
            <w:tcW w:w="4535" w:type="dxa"/>
          </w:tcPr>
          <w:p w14:paraId="7B799A43"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w14:paraId="031FED8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4406CFC0" w14:textId="77777777">
        <w:tc>
          <w:tcPr>
            <w:tcW w:w="4535" w:type="dxa"/>
          </w:tcPr>
          <w:p w14:paraId="63199AC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w14:paraId="68529AB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w14:paraId="53578EFE" w14:textId="77777777">
        <w:tc>
          <w:tcPr>
            <w:tcW w:w="4535" w:type="dxa"/>
          </w:tcPr>
          <w:p w14:paraId="545CCE1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w14:paraId="075B444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w14:paraId="61158462" w14:textId="77777777" w:rsidR="00703F0E" w:rsidRDefault="00000000" w:rsidP="003E2A9F">
      <w:pPr>
        <w:pStyle w:val="a8"/>
        <w:ind w:firstLine="420"/>
        <w:rPr>
          <w:rFonts w:eastAsia="仿宋"/>
          <w:sz w:val="21"/>
        </w:rPr>
      </w:pPr>
      <w:r>
        <w:rPr>
          <w:rFonts w:eastAsia="仿宋"/>
          <w:sz w:val="21"/>
        </w:rPr>
        <w:t>数据来源：本系统高分样本人工辅助复核结果</w:t>
      </w:r>
    </w:p>
    <w:p w14:paraId="118482D7" w14:textId="77777777" w:rsidR="00C267E9" w:rsidRDefault="00C267E9" w:rsidP="003E2A9F">
      <w:pPr>
        <w:pStyle w:val="a8"/>
        <w:ind w:firstLine="420"/>
      </w:pPr>
    </w:p>
    <w:p w14:paraId="239C206A"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w14:paraId="37943FBA"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w14:paraId="4D5D8568" w14:textId="77777777" w:rsidR="00703F0E" w:rsidRPr="005E62E6" w:rsidRDefault="00000000" w:rsidP="005E62E6">
      <w:pPr>
        <w:pStyle w:val="aff6"/>
        <w:spacing w:line="360" w:lineRule="auto"/>
        <w:rPr>
          <w:rFonts w:ascii="仿宋" w:hAnsi="仿宋" w:hint="eastAsia"/>
        </w:rPr>
      </w:pPr>
      <w:bookmarkStart w:id="44" w:name="_Toc227919587"/>
      <w:r>
        <w:t>（七）结果分析与讨论</w:t>
      </w:r>
      <w:bookmarkEnd w:id="44"/>
    </w:p>
    <w:p w14:paraId="17D3C186"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w14:paraId="31B3E3E2"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w14:paraId="5D3A2366"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过滤、去除 base_similarity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w14:paraId="1A6CF924"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w14:paraId="619EA1EF"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w14:paraId="1DB72F15" w14:textId="5533ECE7" w:rsidR="002F15AD" w:rsidRDefault="00000000"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w14:paraId="50BF47D7" w14:textId="076ADBE2" w:rsidR="00703F0E" w:rsidRPr="005E62E6" w:rsidRDefault="002F15AD" w:rsidP="002F15AD">
      <w:pPr>
        <w:rPr>
          <w:rFonts w:ascii="仿宋" w:eastAsia="仿宋" w:hAnsi="仿宋" w:hint="eastAsia"/>
        </w:rPr>
      </w:pPr>
      <w:r>
        <w:rPr>
          <w:rFonts w:ascii="仿宋" w:eastAsia="仿宋" w:hAnsi="仿宋" w:hint="eastAsia"/>
        </w:rPr>
        <w:br w:type="page"/>
      </w:r>
    </w:p>
    <w:p w14:paraId="179609A1" w14:textId="77777777" w:rsidR="00703F0E" w:rsidRDefault="00000000" w:rsidP="00454AFE">
      <w:pPr>
        <w:pStyle w:val="aff5"/>
        <w:jc w:val="left"/>
        <w:rPr>
          <w:rFonts w:hint="eastAsia"/>
        </w:rPr>
      </w:pPr>
      <w:bookmarkStart w:id="45" w:name="_Toc227919588"/>
      <w:r>
        <w:lastRenderedPageBreak/>
        <w:t>五、总结与未来展望</w:t>
      </w:r>
      <w:bookmarkEnd w:id="45"/>
    </w:p>
    <w:p w14:paraId="71FC2686" w14:textId="77777777" w:rsidR="00703F0E" w:rsidRPr="00454AFE" w:rsidRDefault="00000000" w:rsidP="00454AFE">
      <w:pPr>
        <w:pStyle w:val="aff6"/>
        <w:spacing w:line="360" w:lineRule="auto"/>
        <w:rPr>
          <w:rFonts w:ascii="仿宋" w:hAnsi="仿宋" w:hint="eastAsia"/>
        </w:rPr>
      </w:pPr>
      <w:bookmarkStart w:id="46" w:name="_Toc227919589"/>
      <w:r>
        <w:t>（一）工作总结</w:t>
      </w:r>
      <w:bookmarkEnd w:id="46"/>
    </w:p>
    <w:p w14:paraId="715ED5FE"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w14:paraId="5E446017"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w14:paraId="00274513"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w14:paraId="7D91A0E5" w14:textId="77777777" w:rsidR="00703F0E" w:rsidRPr="00454AFE" w:rsidRDefault="00000000" w:rsidP="00454AFE">
      <w:pPr>
        <w:pStyle w:val="aff6"/>
        <w:spacing w:line="360" w:lineRule="auto"/>
        <w:rPr>
          <w:rFonts w:ascii="仿宋" w:hAnsi="仿宋" w:hint="eastAsia"/>
        </w:rPr>
      </w:pPr>
      <w:bookmarkStart w:id="47" w:name="_Toc227919590"/>
      <w:r>
        <w:t>（二）未来展望</w:t>
      </w:r>
      <w:bookmarkEnd w:id="47"/>
    </w:p>
    <w:p w14:paraId="56D67DD5" w14: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w14:paraId="7DA63A5A"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w14:paraId="6D199710"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w14:paraId="09C53122"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w14:paraId="6CFAA39D"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w14:paraId="6663BC10"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w14:paraId="1B329FBC"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w14:paraId="0026B4AF"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3. 研究更合理的负样本构造与难样本挖掘策略，提升模型区分细粒度相似代码的能力；</w:t>
      </w:r>
    </w:p>
    <w:p w14:paraId="67EE58B1"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w14:paraId="3DCD6435"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w14:paraId="4E53596D" w14:textId="77777777" w:rsidR="00703F0E" w:rsidRDefault="00000000">
      <w:pPr>
        <w:pStyle w:val="aff5"/>
        <w:rPr>
          <w:rFonts w:hint="eastAsia"/>
        </w:rPr>
      </w:pPr>
      <w:bookmarkStart w:id="48" w:name="_Toc227919591"/>
      <w:r>
        <w:rPr>
          <w:rFonts w:ascii="Times New Roman" w:hAnsi="Times New Roman"/>
        </w:rPr>
        <w:lastRenderedPageBreak/>
        <w:t>参考文献</w:t>
      </w:r>
      <w:bookmarkEnd w:id="48"/>
    </w:p>
    <w:p w14:paraId="6E9A991D" w14:textId="77777777" w:rsidR="00C772D1" w:rsidRDefault="00C772D1">
      <w:pPr>
        <w:rPr>
          <w:rFonts w:eastAsia="仿宋"/>
        </w:rPr>
      </w:pPr>
    </w:p>
    <w:p w14:paraId="3BF0EAAA"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w14:paraId="246762C9"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w14:paraId="2D45897E"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w14:paraId="5FB883C2"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w14:paraId="44A39346"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w14:paraId="5255D08D"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2001，45（1）: 5 - 32</w:t>
      </w:r>
    </w:p>
    <w:p w14:paraId="412E8F2F"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w14:paraId="3237CF5F"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w14:paraId="221B4C6D"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w14:paraId="0C4FAE11"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w14:paraId="4B20E54E" w14:textId="0F8161CE" w:rsidR="00533963" w:rsidRDefault="00533963"/>
    <w:sectPr w:rsidR="00533963">
      <w:footerReference w:type="default" r: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AC41" w14:textId="77777777" w:rsidR="006F73F4" w:rsidRDefault="006F73F4">
      <w:r>
        <w:separator/>
      </w:r>
    </w:p>
  </w:endnote>
  <w:endnote w:type="continuationSeparator" w:id="0">
    <w:p w14:paraId="0859677D" w14:textId="77777777" w:rsidR="006F73F4" w:rsidRDefault="006F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67A" w14:textId="77777777" w:rsidR="006F73F4" w:rsidRDefault="006F73F4">
      <w:r>
        <w:separator/>
      </w:r>
    </w:p>
  </w:footnote>
  <w:footnote w:type="continuationSeparator" w:id="0">
    <w:p w14:paraId="668FC02C" w14:textId="77777777" w:rsidR="006F73F4" w:rsidRDefault="006F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1197</TotalTime>
  <Pages>26</Pages>
  <Words>2854</Words>
  <Characters>16270</Characters>
  <Application>Microsoft Office Word</Application>
  <DocSecurity>0</DocSecurity>
  <Lines>135</Lines>
  <Paragraphs>38</Paragraphs>
  <ScaleCrop>false</ScaleCrop>
  <Company>南京财经大学</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155</cp:revision>
  <cp:lastPrinted>2019-04-02T05:01:00Z</cp:lastPrinted>
  <dcterms:created xsi:type="dcterms:W3CDTF">2018-05-11T09:14:00Z</dcterms:created>
  <dcterms:modified xsi:type="dcterms:W3CDTF">2026-04-24T02:39:00Z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